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6811" w14:textId="7833F917" w:rsidR="00D00BCE" w:rsidRPr="00731D59" w:rsidRDefault="0015589F" w:rsidP="00731D59">
      <w:pPr>
        <w:pStyle w:val="RAMQSur-titre"/>
      </w:pPr>
      <w:r>
        <w:t>Le système de design comme</w:t>
      </w:r>
    </w:p>
    <w:p w14:paraId="4C70F320" w14:textId="6E1DF2CA" w:rsidR="0015589F" w:rsidRDefault="0015589F" w:rsidP="00731D59">
      <w:pPr>
        <w:pStyle w:val="RAMQSous-titre"/>
        <w:rPr>
          <w:b/>
          <w:bCs w:val="0"/>
          <w:color w:val="0070C0"/>
          <w:sz w:val="72"/>
          <w:szCs w:val="56"/>
        </w:rPr>
      </w:pPr>
      <w:r w:rsidRPr="0015589F">
        <w:rPr>
          <w:b/>
          <w:bCs w:val="0"/>
          <w:color w:val="0070C0"/>
          <w:sz w:val="72"/>
          <w:szCs w:val="56"/>
        </w:rPr>
        <w:t>Infrastructure</w:t>
      </w:r>
      <w:r>
        <w:rPr>
          <w:b/>
          <w:bCs w:val="0"/>
          <w:color w:val="0070C0"/>
          <w:sz w:val="72"/>
          <w:szCs w:val="56"/>
        </w:rPr>
        <w:t xml:space="preserve"> stratégique</w:t>
      </w:r>
    </w:p>
    <w:p w14:paraId="5C2502E5" w14:textId="04970735" w:rsidR="00D00BCE" w:rsidRPr="00731D59" w:rsidRDefault="0015589F" w:rsidP="00731D59">
      <w:pPr>
        <w:pStyle w:val="RAMQSous-titre"/>
      </w:pPr>
      <w:r w:rsidRPr="0015589F">
        <w:t>À</w:t>
      </w:r>
      <w:r w:rsidRPr="0015589F">
        <w:t xml:space="preserve"> l’ère de l’IA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731D59" w14:paraId="26406864" w14:textId="77777777" w:rsidTr="006923DA">
        <w:tc>
          <w:tcPr>
            <w:tcW w:w="8504" w:type="dxa"/>
          </w:tcPr>
          <w:p w14:paraId="12ECECAD" w14:textId="77777777" w:rsidR="00731D59" w:rsidRDefault="00731D59" w:rsidP="00731D59">
            <w:pPr>
              <w:pStyle w:val="RAMQSous-titre"/>
            </w:pPr>
          </w:p>
        </w:tc>
      </w:tr>
    </w:tbl>
    <w:p w14:paraId="0FF17902" w14:textId="65AB077B" w:rsidR="00C5041D" w:rsidRPr="006923DA" w:rsidRDefault="000160A9" w:rsidP="00145BF0">
      <w:pPr>
        <w:pStyle w:val="RAMQH2"/>
        <w:rPr>
          <w:lang w:val="fr-CA"/>
        </w:rPr>
      </w:pPr>
      <w:r>
        <w:rPr>
          <w:lang w:val="fr-CA"/>
        </w:rPr>
        <w:t xml:space="preserve">1. </w:t>
      </w:r>
      <w:r w:rsidR="006923DA" w:rsidRPr="006923DA">
        <w:rPr>
          <w:lang w:val="fr-CA"/>
        </w:rPr>
        <w:t>Changement de paradigme : du design system statique au design system agentique</w:t>
      </w:r>
    </w:p>
    <w:p w14:paraId="4DAC0385" w14:textId="77777777" w:rsidR="00CB6253" w:rsidRPr="00CB6253" w:rsidRDefault="00CB6253" w:rsidP="00CB6253">
      <w:pPr>
        <w:pStyle w:val="RAMQParagraphe"/>
        <w:rPr>
          <w:lang w:val="fr-CA"/>
        </w:rPr>
      </w:pPr>
      <w:r w:rsidRPr="00CB6253">
        <w:rPr>
          <w:lang w:val="fr-CA"/>
        </w:rPr>
        <w:t>Les articles convergent sur un point fondamental :</w:t>
      </w:r>
    </w:p>
    <w:p w14:paraId="3DBBE970" w14:textId="42CECFEB" w:rsidR="007A4755" w:rsidRPr="004631C7" w:rsidRDefault="004631C7" w:rsidP="00CB6253">
      <w:pPr>
        <w:pStyle w:val="RAMQParagraphe"/>
        <w:rPr>
          <w:b/>
          <w:bCs w:val="0"/>
          <w:lang w:val="fr-CA"/>
        </w:rPr>
      </w:pPr>
      <w:r w:rsidRPr="004631C7">
        <w:rPr>
          <w:b/>
          <w:bCs w:val="0"/>
          <w:lang w:val="fr-CA"/>
        </w:rPr>
        <w:t>Le</w:t>
      </w:r>
      <w:r w:rsidR="00CB6253" w:rsidRPr="004631C7">
        <w:rPr>
          <w:b/>
          <w:bCs w:val="0"/>
          <w:lang w:val="fr-CA"/>
        </w:rPr>
        <w:t xml:space="preserve"> design system n’est plus seulement un catalogue de composants, mais un système actif qui agit, raisonne et produit.</w:t>
      </w:r>
    </w:p>
    <w:p w14:paraId="7DFA8C0F" w14:textId="0C3D0FDC" w:rsidR="00ED61F1" w:rsidRPr="00ED61F1" w:rsidRDefault="00ED61F1" w:rsidP="00ED61F1">
      <w:pPr>
        <w:pStyle w:val="RAMQH3"/>
        <w:rPr>
          <w:lang w:val="en-CA"/>
        </w:rPr>
      </w:pPr>
      <w:r w:rsidRPr="00ED61F1">
        <w:t>Avant (design systems “classiques”)</w:t>
      </w:r>
    </w:p>
    <w:p w14:paraId="1187C616" w14:textId="77777777" w:rsidR="00ED61F1" w:rsidRPr="00ED61F1" w:rsidRDefault="00ED61F1" w:rsidP="00ED61F1">
      <w:pPr>
        <w:pStyle w:val="RAMQListe"/>
        <w:rPr>
          <w:lang w:val="fr-CA"/>
        </w:rPr>
      </w:pPr>
      <w:r w:rsidRPr="00ED61F1">
        <w:rPr>
          <w:lang w:val="fr-CA"/>
        </w:rPr>
        <w:t>Lisibles par des humains</w:t>
      </w:r>
    </w:p>
    <w:p w14:paraId="20C6F7A9" w14:textId="77777777" w:rsidR="00ED61F1" w:rsidRPr="00ED61F1" w:rsidRDefault="00ED61F1" w:rsidP="00ED61F1">
      <w:pPr>
        <w:pStyle w:val="RAMQListe"/>
        <w:rPr>
          <w:lang w:val="fr-CA"/>
        </w:rPr>
      </w:pPr>
      <w:r w:rsidRPr="00ED61F1">
        <w:rPr>
          <w:lang w:val="fr-CA"/>
        </w:rPr>
        <w:t>Orientés documentation et cohérence visuelle</w:t>
      </w:r>
    </w:p>
    <w:p w14:paraId="0C17D4AE" w14:textId="77777777" w:rsidR="00ED61F1" w:rsidRPr="00ED61F1" w:rsidRDefault="00ED61F1" w:rsidP="00ED61F1">
      <w:pPr>
        <w:pStyle w:val="RAMQListe"/>
        <w:rPr>
          <w:lang w:val="fr-CA"/>
        </w:rPr>
      </w:pPr>
      <w:r w:rsidRPr="00ED61F1">
        <w:rPr>
          <w:lang w:val="fr-CA"/>
        </w:rPr>
        <w:t>Gouvernés manuellement</w:t>
      </w:r>
    </w:p>
    <w:p w14:paraId="090CEE9F" w14:textId="300FA4C0" w:rsidR="004631C7" w:rsidRDefault="00ED61F1" w:rsidP="004631C7">
      <w:pPr>
        <w:pStyle w:val="RAMQListe"/>
        <w:rPr>
          <w:lang w:val="fr-CA"/>
        </w:rPr>
      </w:pPr>
      <w:r w:rsidRPr="00ED61F1">
        <w:rPr>
          <w:lang w:val="fr-CA"/>
        </w:rPr>
        <w:t>Faiblement intégrés aux flux de production réels</w:t>
      </w:r>
    </w:p>
    <w:p w14:paraId="6A751963" w14:textId="77777777" w:rsidR="0097064B" w:rsidRPr="0097064B" w:rsidRDefault="0097064B" w:rsidP="00CC6EA9">
      <w:pPr>
        <w:pStyle w:val="RAMQH3"/>
      </w:pPr>
      <w:r w:rsidRPr="0097064B">
        <w:t>Maintenant (design systems agentiques)</w:t>
      </w:r>
    </w:p>
    <w:p w14:paraId="295BE241" w14:textId="77777777" w:rsidR="0097064B" w:rsidRPr="0097064B" w:rsidRDefault="0097064B" w:rsidP="0097064B">
      <w:pPr>
        <w:pStyle w:val="RAMQParagraphe"/>
        <w:numPr>
          <w:ilvl w:val="0"/>
          <w:numId w:val="23"/>
        </w:numPr>
        <w:rPr>
          <w:lang w:val="fr-CA"/>
        </w:rPr>
      </w:pPr>
      <w:r w:rsidRPr="0097064B">
        <w:rPr>
          <w:b/>
          <w:lang w:val="fr-CA"/>
        </w:rPr>
        <w:t>Lisibles par des machines</w:t>
      </w:r>
    </w:p>
    <w:p w14:paraId="450391AF" w14:textId="77777777" w:rsidR="0097064B" w:rsidRPr="0097064B" w:rsidRDefault="0097064B" w:rsidP="0097064B">
      <w:pPr>
        <w:pStyle w:val="RAMQParagraphe"/>
        <w:numPr>
          <w:ilvl w:val="0"/>
          <w:numId w:val="23"/>
        </w:numPr>
        <w:rPr>
          <w:lang w:val="fr-CA"/>
        </w:rPr>
      </w:pPr>
      <w:r w:rsidRPr="0097064B">
        <w:rPr>
          <w:lang w:val="fr-CA"/>
        </w:rPr>
        <w:t>Connectés aux outils IA (Claude, Cursor, Figma MCP)</w:t>
      </w:r>
    </w:p>
    <w:p w14:paraId="34F8B7A6" w14:textId="77777777" w:rsidR="0097064B" w:rsidRPr="0097064B" w:rsidRDefault="0097064B" w:rsidP="0097064B">
      <w:pPr>
        <w:pStyle w:val="RAMQParagraphe"/>
        <w:numPr>
          <w:ilvl w:val="0"/>
          <w:numId w:val="23"/>
        </w:numPr>
        <w:rPr>
          <w:lang w:val="fr-CA"/>
        </w:rPr>
      </w:pPr>
      <w:r w:rsidRPr="0097064B">
        <w:rPr>
          <w:lang w:val="fr-CA"/>
        </w:rPr>
        <w:t xml:space="preserve">Capables de : </w:t>
      </w:r>
    </w:p>
    <w:p w14:paraId="44AA2350" w14:textId="5E3C3D15" w:rsidR="0097064B" w:rsidRPr="0097064B" w:rsidRDefault="00AA2F50" w:rsidP="0097064B">
      <w:pPr>
        <w:pStyle w:val="RAMQParagraphe"/>
        <w:numPr>
          <w:ilvl w:val="1"/>
          <w:numId w:val="23"/>
        </w:numPr>
        <w:rPr>
          <w:lang w:val="fr-CA"/>
        </w:rPr>
      </w:pPr>
      <w:r w:rsidRPr="0097064B">
        <w:rPr>
          <w:lang w:val="fr-CA"/>
        </w:rPr>
        <w:t>Générer</w:t>
      </w:r>
      <w:r w:rsidR="0097064B" w:rsidRPr="0097064B">
        <w:rPr>
          <w:lang w:val="fr-CA"/>
        </w:rPr>
        <w:t xml:space="preserve"> des interfaces</w:t>
      </w:r>
    </w:p>
    <w:p w14:paraId="4E197CE4" w14:textId="4AE0A0F6" w:rsidR="0097064B" w:rsidRPr="0097064B" w:rsidRDefault="00AA2F50" w:rsidP="0097064B">
      <w:pPr>
        <w:pStyle w:val="RAMQParagraphe"/>
        <w:numPr>
          <w:ilvl w:val="1"/>
          <w:numId w:val="23"/>
        </w:numPr>
        <w:rPr>
          <w:lang w:val="fr-CA"/>
        </w:rPr>
      </w:pPr>
      <w:r w:rsidRPr="0097064B">
        <w:rPr>
          <w:lang w:val="fr-CA"/>
        </w:rPr>
        <w:t>Auditer</w:t>
      </w:r>
      <w:r w:rsidR="0097064B" w:rsidRPr="0097064B">
        <w:rPr>
          <w:lang w:val="fr-CA"/>
        </w:rPr>
        <w:t xml:space="preserve"> des écrans</w:t>
      </w:r>
    </w:p>
    <w:p w14:paraId="42D925F2" w14:textId="5E80F5C7" w:rsidR="0097064B" w:rsidRPr="0097064B" w:rsidRDefault="00AA2F50" w:rsidP="0097064B">
      <w:pPr>
        <w:pStyle w:val="RAMQParagraphe"/>
        <w:numPr>
          <w:ilvl w:val="1"/>
          <w:numId w:val="23"/>
        </w:numPr>
        <w:rPr>
          <w:lang w:val="fr-CA"/>
        </w:rPr>
      </w:pPr>
      <w:r w:rsidRPr="0097064B">
        <w:rPr>
          <w:lang w:val="fr-CA"/>
        </w:rPr>
        <w:t>Refuser</w:t>
      </w:r>
      <w:r w:rsidR="0097064B" w:rsidRPr="0097064B">
        <w:rPr>
          <w:lang w:val="fr-CA"/>
        </w:rPr>
        <w:t xml:space="preserve"> des décisions non conformes</w:t>
      </w:r>
    </w:p>
    <w:p w14:paraId="1F919D11" w14:textId="0380946A" w:rsidR="0097064B" w:rsidRPr="0097064B" w:rsidRDefault="00AA2F50" w:rsidP="0097064B">
      <w:pPr>
        <w:pStyle w:val="RAMQParagraphe"/>
        <w:numPr>
          <w:ilvl w:val="1"/>
          <w:numId w:val="23"/>
        </w:numPr>
        <w:rPr>
          <w:lang w:val="fr-CA"/>
        </w:rPr>
      </w:pPr>
      <w:r w:rsidRPr="0097064B">
        <w:rPr>
          <w:lang w:val="fr-CA"/>
        </w:rPr>
        <w:t>Proposer</w:t>
      </w:r>
      <w:r w:rsidR="0097064B" w:rsidRPr="0097064B">
        <w:rPr>
          <w:lang w:val="fr-CA"/>
        </w:rPr>
        <w:t xml:space="preserve"> des améliorations</w:t>
      </w:r>
    </w:p>
    <w:p w14:paraId="230A2087" w14:textId="3B309DC8" w:rsidR="0097064B" w:rsidRPr="0097064B" w:rsidRDefault="0097064B" w:rsidP="00CC6EA9">
      <w:pPr>
        <w:pStyle w:val="RAMQCitation"/>
      </w:pPr>
      <w:r w:rsidRPr="00CC6EA9">
        <w:rPr>
          <w:rFonts w:ascii="Segoe UI Emoji" w:hAnsi="Segoe UI Emoji" w:cs="Segoe UI Emoji"/>
          <w:i w:val="0"/>
          <w:iCs/>
        </w:rPr>
        <w:t>👉</w:t>
      </w:r>
      <w:r w:rsidRPr="0097064B">
        <w:t xml:space="preserve"> C’est ce que l’article </w:t>
      </w:r>
      <w:r w:rsidRPr="0097064B">
        <w:rPr>
          <w:iCs/>
        </w:rPr>
        <w:t>Why we need agentic design systems</w:t>
      </w:r>
      <w:r w:rsidRPr="0097064B">
        <w:t xml:space="preserve"> décrit comme le passage </w:t>
      </w:r>
      <w:r w:rsidRPr="0097064B">
        <w:rPr>
          <w:b/>
        </w:rPr>
        <w:t>du système de référence au système d’action</w:t>
      </w:r>
      <w:r w:rsidRPr="0097064B">
        <w:t xml:space="preserve">. </w:t>
      </w:r>
      <w:hyperlink r:id="rId10" w:history="1">
        <w:r w:rsidRPr="0097064B">
          <w:rPr>
            <w:rStyle w:val="Hyperlien"/>
            <w:lang w:val="fr-CA"/>
          </w:rPr>
          <w:t>[</w:t>
        </w:r>
        <w:proofErr w:type="gramStart"/>
        <w:r w:rsidRPr="0097064B">
          <w:rPr>
            <w:rStyle w:val="Hyperlien"/>
            <w:lang w:val="fr-CA"/>
          </w:rPr>
          <w:t>smashingmagazine.com</w:t>
        </w:r>
        <w:proofErr w:type="gramEnd"/>
        <w:r w:rsidRPr="0097064B">
          <w:rPr>
            <w:rStyle w:val="Hyperlien"/>
            <w:lang w:val="fr-CA"/>
          </w:rPr>
          <w:t>]</w:t>
        </w:r>
      </w:hyperlink>
    </w:p>
    <w:p w14:paraId="568EA419" w14:textId="77777777" w:rsidR="0097064B" w:rsidRPr="0097064B" w:rsidRDefault="0097064B" w:rsidP="000160A9">
      <w:pPr>
        <w:pStyle w:val="RAMQH2"/>
      </w:pPr>
      <w:r w:rsidRPr="0097064B">
        <w:lastRenderedPageBreak/>
        <w:t xml:space="preserve">2. Claude </w:t>
      </w:r>
      <w:proofErr w:type="gramStart"/>
      <w:r w:rsidRPr="0097064B">
        <w:t>Design :</w:t>
      </w:r>
      <w:proofErr w:type="gramEnd"/>
      <w:r w:rsidRPr="0097064B">
        <w:t xml:space="preserve"> un révélateur brutal des faiblesses organisationnelles</w:t>
      </w:r>
    </w:p>
    <w:p w14:paraId="393A30BE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 xml:space="preserve">Les articles sur </w:t>
      </w:r>
      <w:r w:rsidRPr="0097064B">
        <w:rPr>
          <w:b/>
          <w:lang w:val="fr-CA"/>
        </w:rPr>
        <w:t>Claude Design</w:t>
      </w:r>
      <w:r w:rsidRPr="0097064B">
        <w:rPr>
          <w:lang w:val="fr-CA"/>
        </w:rPr>
        <w:t xml:space="preserve"> ne parlent pas seulement d’un outil, mais d’un </w:t>
      </w:r>
      <w:r w:rsidRPr="0097064B">
        <w:rPr>
          <w:b/>
          <w:lang w:val="fr-CA"/>
        </w:rPr>
        <w:t>test de maturité organisationnelle</w:t>
      </w:r>
      <w:r w:rsidRPr="0097064B">
        <w:rPr>
          <w:lang w:val="fr-CA"/>
        </w:rPr>
        <w:t>.</w:t>
      </w:r>
    </w:p>
    <w:p w14:paraId="086CC4D0" w14:textId="77777777" w:rsidR="0097064B" w:rsidRPr="0097064B" w:rsidRDefault="0097064B" w:rsidP="00B562D1">
      <w:pPr>
        <w:pStyle w:val="RAMQH3"/>
      </w:pPr>
      <w:r w:rsidRPr="0097064B">
        <w:t>Ce que Claude Design met en lumière</w:t>
      </w:r>
    </w:p>
    <w:p w14:paraId="4FC72698" w14:textId="77777777" w:rsidR="0097064B" w:rsidRPr="0097064B" w:rsidRDefault="0097064B" w:rsidP="0097064B">
      <w:pPr>
        <w:pStyle w:val="RAMQParagraphe"/>
      </w:pPr>
      <w:r w:rsidRPr="0097064B">
        <w:t>(</w:t>
      </w:r>
      <w:r w:rsidRPr="0097064B">
        <w:rPr>
          <w:i/>
          <w:iCs/>
        </w:rPr>
        <w:t>10 reasons Claude Design is a wake</w:t>
      </w:r>
      <w:r w:rsidRPr="0097064B">
        <w:rPr>
          <w:i/>
          <w:iCs/>
        </w:rPr>
        <w:noBreakHyphen/>
        <w:t>up call…</w:t>
      </w:r>
      <w:proofErr w:type="gramStart"/>
      <w:r w:rsidRPr="0097064B">
        <w:t>) :</w:t>
      </w:r>
      <w:proofErr w:type="gramEnd"/>
    </w:p>
    <w:p w14:paraId="2620768D" w14:textId="77777777" w:rsidR="0097064B" w:rsidRPr="0097064B" w:rsidRDefault="0097064B" w:rsidP="006245CE">
      <w:pPr>
        <w:pStyle w:val="RAMQListe"/>
        <w:numPr>
          <w:ilvl w:val="0"/>
          <w:numId w:val="34"/>
        </w:numPr>
      </w:pPr>
      <w:r w:rsidRPr="0097064B">
        <w:t>Les règles de design sont implicites, pas formalisées</w:t>
      </w:r>
    </w:p>
    <w:p w14:paraId="4670D730" w14:textId="77777777" w:rsidR="0097064B" w:rsidRPr="0097064B" w:rsidRDefault="0097064B" w:rsidP="006245CE">
      <w:pPr>
        <w:pStyle w:val="RAMQListe"/>
        <w:numPr>
          <w:ilvl w:val="0"/>
          <w:numId w:val="34"/>
        </w:numPr>
      </w:pPr>
      <w:r w:rsidRPr="0097064B">
        <w:t>Les tokens sont incomplets ou incohérents</w:t>
      </w:r>
    </w:p>
    <w:p w14:paraId="71FC2FB7" w14:textId="77777777" w:rsidR="0097064B" w:rsidRPr="0097064B" w:rsidRDefault="0097064B" w:rsidP="006245CE">
      <w:pPr>
        <w:pStyle w:val="RAMQListe"/>
        <w:numPr>
          <w:ilvl w:val="0"/>
          <w:numId w:val="34"/>
        </w:numPr>
      </w:pPr>
      <w:r w:rsidRPr="0097064B">
        <w:t>Les composants n’expriment pas leurs contraintes</w:t>
      </w:r>
    </w:p>
    <w:p w14:paraId="72BF732B" w14:textId="77777777" w:rsidR="0097064B" w:rsidRPr="0097064B" w:rsidRDefault="0097064B" w:rsidP="006245CE">
      <w:pPr>
        <w:pStyle w:val="RAMQListe"/>
        <w:numPr>
          <w:ilvl w:val="0"/>
          <w:numId w:val="34"/>
        </w:numPr>
      </w:pPr>
      <w:r w:rsidRPr="0097064B">
        <w:t>Le design system est pensé pour Figma, pas pour la production</w:t>
      </w:r>
    </w:p>
    <w:p w14:paraId="35B223D8" w14:textId="77777777" w:rsidR="0097064B" w:rsidRPr="0097064B" w:rsidRDefault="0097064B" w:rsidP="006245CE">
      <w:pPr>
        <w:pStyle w:val="RAMQListe"/>
        <w:numPr>
          <w:ilvl w:val="0"/>
          <w:numId w:val="34"/>
        </w:numPr>
      </w:pPr>
      <w:r w:rsidRPr="0097064B">
        <w:t>La gouvernance est humaine → donc lente</w:t>
      </w:r>
    </w:p>
    <w:p w14:paraId="0E15EC9D" w14:textId="77777777" w:rsidR="0097064B" w:rsidRPr="0097064B" w:rsidRDefault="0097064B" w:rsidP="006245CE">
      <w:pPr>
        <w:pStyle w:val="RAMQListe"/>
        <w:numPr>
          <w:ilvl w:val="0"/>
          <w:numId w:val="34"/>
        </w:numPr>
      </w:pPr>
      <w:r w:rsidRPr="0097064B">
        <w:t>Le design system est décoratif, pas décisionnel</w:t>
      </w:r>
    </w:p>
    <w:p w14:paraId="7A230006" w14:textId="77777777" w:rsidR="0097064B" w:rsidRPr="0097064B" w:rsidRDefault="0097064B" w:rsidP="00C8317F">
      <w:pPr>
        <w:pStyle w:val="RAMQCitation"/>
      </w:pPr>
      <w:r w:rsidRPr="00C8317F">
        <w:rPr>
          <w:rFonts w:ascii="Segoe UI Emoji" w:hAnsi="Segoe UI Emoji" w:cs="Segoe UI Emoji"/>
          <w:i w:val="0"/>
          <w:iCs/>
        </w:rPr>
        <w:t>👉</w:t>
      </w:r>
      <w:r w:rsidRPr="0097064B">
        <w:t xml:space="preserve"> Claude ne “brise” pas le design </w:t>
      </w:r>
      <w:proofErr w:type="gramStart"/>
      <w:r w:rsidRPr="0097064B">
        <w:t>system :</w:t>
      </w:r>
      <w:proofErr w:type="gramEnd"/>
      <w:r w:rsidRPr="0097064B">
        <w:t xml:space="preserve"> </w:t>
      </w:r>
      <w:r w:rsidRPr="0097064B">
        <w:rPr>
          <w:b/>
        </w:rPr>
        <w:t>il révèle ce qui n’a jamais été vraiment conçu comme un système</w:t>
      </w:r>
      <w:r w:rsidRPr="0097064B">
        <w:t xml:space="preserve">. </w:t>
      </w:r>
      <w:hyperlink r:id="rId11" w:history="1">
        <w:r w:rsidRPr="0097064B">
          <w:rPr>
            <w:rStyle w:val="Hyperlien"/>
            <w:lang w:val="fr-CA"/>
          </w:rPr>
          <w:t>[</w:t>
        </w:r>
        <w:proofErr w:type="gramStart"/>
        <w:r w:rsidRPr="0097064B">
          <w:rPr>
            <w:rStyle w:val="Hyperlien"/>
            <w:lang w:val="fr-CA"/>
          </w:rPr>
          <w:t>thedesigns</w:t>
        </w:r>
        <w:proofErr w:type="gramEnd"/>
        <w:r w:rsidRPr="0097064B">
          <w:rPr>
            <w:rStyle w:val="Hyperlien"/>
            <w:lang w:val="fr-CA"/>
          </w:rPr>
          <w:t>...</w:t>
        </w:r>
        <w:proofErr w:type="gramStart"/>
        <w:r w:rsidRPr="0097064B">
          <w:rPr>
            <w:rStyle w:val="Hyperlien"/>
            <w:lang w:val="fr-CA"/>
          </w:rPr>
          <w:t>stem.guide</w:t>
        </w:r>
        <w:proofErr w:type="gramEnd"/>
        <w:r w:rsidRPr="0097064B">
          <w:rPr>
            <w:rStyle w:val="Hyperlien"/>
            <w:lang w:val="fr-CA"/>
          </w:rPr>
          <w:t>]</w:t>
        </w:r>
      </w:hyperlink>
    </w:p>
    <w:p w14:paraId="3AF258EB" w14:textId="4266FDD1" w:rsidR="0097064B" w:rsidRPr="006245CE" w:rsidRDefault="0097064B" w:rsidP="006245CE">
      <w:pPr>
        <w:pStyle w:val="RAMQH2"/>
        <w:rPr>
          <w:lang w:val="fr-CA"/>
        </w:rPr>
      </w:pPr>
      <w:r w:rsidRPr="006245CE">
        <w:rPr>
          <w:lang w:val="fr-CA"/>
        </w:rPr>
        <w:t xml:space="preserve">3. </w:t>
      </w:r>
      <w:r w:rsidR="006245CE" w:rsidRPr="006245CE">
        <w:rPr>
          <w:lang w:val="fr-CA"/>
        </w:rPr>
        <w:t xml:space="preserve">Systèmes </w:t>
      </w:r>
      <w:r w:rsidR="006245CE">
        <w:rPr>
          <w:lang w:val="fr-CA"/>
        </w:rPr>
        <w:t>de d</w:t>
      </w:r>
      <w:r w:rsidRPr="006245CE">
        <w:rPr>
          <w:lang w:val="fr-CA"/>
        </w:rPr>
        <w:t>esign lisibles par les machines : le vrai socle</w:t>
      </w:r>
    </w:p>
    <w:p w14:paraId="7E4A0DC7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 xml:space="preserve">L’article </w:t>
      </w:r>
      <w:r w:rsidRPr="0097064B">
        <w:rPr>
          <w:i/>
          <w:iCs/>
          <w:lang w:val="fr-CA"/>
        </w:rPr>
        <w:t>Fully machine-readable design systems</w:t>
      </w:r>
      <w:r w:rsidRPr="0097064B">
        <w:rPr>
          <w:lang w:val="fr-CA"/>
        </w:rPr>
        <w:t xml:space="preserve"> pose la fondation technique clé.</w:t>
      </w:r>
    </w:p>
    <w:p w14:paraId="79FF8666" w14:textId="77777777" w:rsidR="0097064B" w:rsidRPr="0097064B" w:rsidRDefault="0097064B" w:rsidP="00C8317F">
      <w:pPr>
        <w:pStyle w:val="RAMQH3"/>
      </w:pPr>
      <w:r w:rsidRPr="0097064B">
        <w:t>Un design system machine</w:t>
      </w:r>
      <w:r w:rsidRPr="0097064B">
        <w:noBreakHyphen/>
        <w:t>readable, c’est :</w:t>
      </w:r>
    </w:p>
    <w:p w14:paraId="5AD3E1AD" w14:textId="77777777" w:rsidR="0097064B" w:rsidRPr="0097064B" w:rsidRDefault="0097064B" w:rsidP="006245CE">
      <w:pPr>
        <w:pStyle w:val="RAMQListe"/>
      </w:pPr>
      <w:r w:rsidRPr="0097064B">
        <w:t>Des design tokens sémantiques, pas visuels</w:t>
      </w:r>
    </w:p>
    <w:p w14:paraId="0D8595F9" w14:textId="72E89C85" w:rsidR="0097064B" w:rsidRPr="0097064B" w:rsidRDefault="0097064B" w:rsidP="006245CE">
      <w:pPr>
        <w:pStyle w:val="RAMQListe"/>
      </w:pPr>
      <w:r w:rsidRPr="0097064B">
        <w:t xml:space="preserve">Des composants </w:t>
      </w:r>
      <w:r w:rsidR="006245CE" w:rsidRPr="0097064B">
        <w:t>avec:</w:t>
      </w:r>
      <w:r w:rsidRPr="0097064B">
        <w:t xml:space="preserve"> </w:t>
      </w:r>
    </w:p>
    <w:p w14:paraId="58D7290D" w14:textId="77777777" w:rsidR="0097064B" w:rsidRPr="0097064B" w:rsidRDefault="0097064B" w:rsidP="006245CE">
      <w:pPr>
        <w:pStyle w:val="RAMQListe"/>
        <w:numPr>
          <w:ilvl w:val="1"/>
          <w:numId w:val="18"/>
        </w:numPr>
      </w:pPr>
      <w:r w:rsidRPr="0097064B">
        <w:t>règles</w:t>
      </w:r>
    </w:p>
    <w:p w14:paraId="514ECF62" w14:textId="77777777" w:rsidR="0097064B" w:rsidRPr="0097064B" w:rsidRDefault="0097064B" w:rsidP="006245CE">
      <w:pPr>
        <w:pStyle w:val="RAMQListe"/>
        <w:numPr>
          <w:ilvl w:val="1"/>
          <w:numId w:val="18"/>
        </w:numPr>
      </w:pPr>
      <w:r w:rsidRPr="0097064B">
        <w:t>variantes explicites</w:t>
      </w:r>
    </w:p>
    <w:p w14:paraId="5776BF83" w14:textId="77777777" w:rsidR="0097064B" w:rsidRPr="0097064B" w:rsidRDefault="0097064B" w:rsidP="006245CE">
      <w:pPr>
        <w:pStyle w:val="RAMQListe"/>
        <w:numPr>
          <w:ilvl w:val="1"/>
          <w:numId w:val="18"/>
        </w:numPr>
      </w:pPr>
      <w:r w:rsidRPr="0097064B">
        <w:t>contraintes d’usage</w:t>
      </w:r>
    </w:p>
    <w:p w14:paraId="019DE76D" w14:textId="77777777" w:rsidR="0097064B" w:rsidRPr="0097064B" w:rsidRDefault="0097064B" w:rsidP="006245CE">
      <w:pPr>
        <w:pStyle w:val="RAMQListe"/>
      </w:pPr>
      <w:r w:rsidRPr="0097064B">
        <w:t>Une structure exploitable sans interprétation humaine</w:t>
      </w:r>
    </w:p>
    <w:p w14:paraId="21C3E41E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rFonts w:ascii="Segoe UI Emoji" w:hAnsi="Segoe UI Emoji" w:cs="Segoe UI Emoji"/>
          <w:lang w:val="fr-CA"/>
        </w:rPr>
        <w:t>👉</w:t>
      </w:r>
      <w:r w:rsidRPr="0097064B">
        <w:rPr>
          <w:lang w:val="fr-CA"/>
        </w:rPr>
        <w:t xml:space="preserve"> Autrement dit :</w:t>
      </w:r>
    </w:p>
    <w:p w14:paraId="73130A1E" w14:textId="77777777" w:rsidR="0097064B" w:rsidRPr="0097064B" w:rsidRDefault="0097064B" w:rsidP="00B2701E">
      <w:pPr>
        <w:pStyle w:val="RAMQCitation"/>
      </w:pPr>
      <w:r w:rsidRPr="0097064B">
        <w:t>Si un humain doit expliquer le design system à l’IA, il est déjà trop tard.</w:t>
      </w:r>
    </w:p>
    <w:p w14:paraId="3C782795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 xml:space="preserve">Ce principe est aligné avec les travaux du </w:t>
      </w:r>
      <w:r w:rsidRPr="0097064B">
        <w:rPr>
          <w:b/>
          <w:lang w:val="fr-CA"/>
        </w:rPr>
        <w:t>Design Systems Collective</w:t>
      </w:r>
      <w:r w:rsidRPr="0097064B">
        <w:rPr>
          <w:lang w:val="fr-CA"/>
        </w:rPr>
        <w:t xml:space="preserve"> et les pratiques émergentes chez Shopify, IBM Carbon et GOV.UK. </w:t>
      </w:r>
      <w:hyperlink r:id="rId12" w:history="1">
        <w:r w:rsidRPr="0097064B">
          <w:rPr>
            <w:rStyle w:val="Hyperlien"/>
            <w:lang w:val="fr-CA"/>
          </w:rPr>
          <w:t>[</w:t>
        </w:r>
        <w:proofErr w:type="gramStart"/>
        <w:r w:rsidRPr="0097064B">
          <w:rPr>
            <w:rStyle w:val="Hyperlien"/>
            <w:lang w:val="fr-CA"/>
          </w:rPr>
          <w:t>smashingmagazine.com</w:t>
        </w:r>
        <w:proofErr w:type="gramEnd"/>
        <w:r w:rsidRPr="0097064B">
          <w:rPr>
            <w:rStyle w:val="Hyperlien"/>
            <w:lang w:val="fr-CA"/>
          </w:rPr>
          <w:t>]</w:t>
        </w:r>
      </w:hyperlink>
    </w:p>
    <w:p w14:paraId="77C8F3C3" w14:textId="77777777" w:rsidR="0097064B" w:rsidRPr="00B2701E" w:rsidRDefault="0097064B" w:rsidP="00B2701E">
      <w:pPr>
        <w:pStyle w:val="RAMQH2"/>
        <w:rPr>
          <w:lang w:val="fr-CA"/>
        </w:rPr>
      </w:pPr>
      <w:r w:rsidRPr="00B2701E">
        <w:rPr>
          <w:lang w:val="fr-CA"/>
        </w:rPr>
        <w:lastRenderedPageBreak/>
        <w:t>4. Faire suivre son design system à Claude (Figma + Code)</w:t>
      </w:r>
    </w:p>
    <w:p w14:paraId="733C7F97" w14:textId="77777777" w:rsidR="0097064B" w:rsidRPr="0097064B" w:rsidRDefault="0097064B" w:rsidP="0097064B">
      <w:pPr>
        <w:pStyle w:val="RAMQParagraphe"/>
      </w:pPr>
      <w:r w:rsidRPr="0097064B">
        <w:t>Les articles plus opérationnels (</w:t>
      </w:r>
      <w:r w:rsidRPr="0097064B">
        <w:rPr>
          <w:i/>
          <w:iCs/>
        </w:rPr>
        <w:t>How to make Claude Code follow your design system in Figma</w:t>
      </w:r>
      <w:r w:rsidRPr="0097064B">
        <w:t xml:space="preserve">, </w:t>
      </w:r>
      <w:proofErr w:type="gramStart"/>
      <w:r w:rsidRPr="0097064B">
        <w:rPr>
          <w:i/>
          <w:iCs/>
        </w:rPr>
        <w:t>How</w:t>
      </w:r>
      <w:proofErr w:type="gramEnd"/>
      <w:r w:rsidRPr="0097064B">
        <w:rPr>
          <w:i/>
          <w:iCs/>
        </w:rPr>
        <w:t xml:space="preserve"> to use Claude Design for UX/UI</w:t>
      </w:r>
      <w:r w:rsidRPr="0097064B">
        <w:t xml:space="preserve">) montrent </w:t>
      </w:r>
      <w:proofErr w:type="gramStart"/>
      <w:r w:rsidRPr="0097064B">
        <w:t>que :</w:t>
      </w:r>
      <w:proofErr w:type="gramEnd"/>
    </w:p>
    <w:p w14:paraId="72F7B884" w14:textId="77777777" w:rsidR="0097064B" w:rsidRPr="0097064B" w:rsidRDefault="0097064B" w:rsidP="009D181A">
      <w:pPr>
        <w:pStyle w:val="RAMQCitation"/>
      </w:pPr>
      <w:r w:rsidRPr="0097064B">
        <w:t xml:space="preserve">Claude n’invente </w:t>
      </w:r>
      <w:proofErr w:type="gramStart"/>
      <w:r w:rsidRPr="0097064B">
        <w:t>pas :</w:t>
      </w:r>
      <w:proofErr w:type="gramEnd"/>
      <w:r w:rsidRPr="0097064B">
        <w:t xml:space="preserve"> il obéit à la structure</w:t>
      </w:r>
    </w:p>
    <w:p w14:paraId="246E991D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>Pour qu’il respecte ton système :</w:t>
      </w:r>
    </w:p>
    <w:p w14:paraId="41F4BC6F" w14:textId="77777777" w:rsidR="0097064B" w:rsidRPr="0097064B" w:rsidRDefault="0097064B" w:rsidP="00B2701E">
      <w:pPr>
        <w:pStyle w:val="RAMQListe"/>
      </w:pPr>
      <w:r w:rsidRPr="0097064B">
        <w:t>Tokens exposés (Variables / Tokens Studio)</w:t>
      </w:r>
    </w:p>
    <w:p w14:paraId="64EDD26D" w14:textId="77777777" w:rsidR="0097064B" w:rsidRPr="0097064B" w:rsidRDefault="0097064B" w:rsidP="00B2701E">
      <w:pPr>
        <w:pStyle w:val="RAMQListe"/>
      </w:pPr>
      <w:r w:rsidRPr="0097064B">
        <w:t>Composants bien nommés et atomisés</w:t>
      </w:r>
    </w:p>
    <w:p w14:paraId="12AE9337" w14:textId="77777777" w:rsidR="0097064B" w:rsidRPr="0097064B" w:rsidRDefault="0097064B" w:rsidP="00B2701E">
      <w:pPr>
        <w:pStyle w:val="RAMQListe"/>
      </w:pPr>
      <w:r w:rsidRPr="0097064B">
        <w:t>Hiérarchie claire (fondations → patterns → templates)</w:t>
      </w:r>
    </w:p>
    <w:p w14:paraId="4E5262DF" w14:textId="77777777" w:rsidR="0097064B" w:rsidRPr="0097064B" w:rsidRDefault="0097064B" w:rsidP="00B2701E">
      <w:pPr>
        <w:pStyle w:val="RAMQListe"/>
      </w:pPr>
      <w:r w:rsidRPr="0097064B">
        <w:t xml:space="preserve">Documentation </w:t>
      </w:r>
      <w:r w:rsidRPr="0097064B">
        <w:rPr>
          <w:b/>
        </w:rPr>
        <w:t>instructionnelle</w:t>
      </w:r>
      <w:r w:rsidRPr="0097064B">
        <w:t xml:space="preserve">, </w:t>
      </w:r>
      <w:proofErr w:type="gramStart"/>
      <w:r w:rsidRPr="0097064B">
        <w:t>pas</w:t>
      </w:r>
      <w:proofErr w:type="gramEnd"/>
      <w:r w:rsidRPr="0097064B">
        <w:t xml:space="preserve"> narrative</w:t>
      </w:r>
    </w:p>
    <w:p w14:paraId="49A7E033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rFonts w:ascii="Segoe UI Emoji" w:hAnsi="Segoe UI Emoji" w:cs="Segoe UI Emoji"/>
          <w:lang w:val="fr-CA"/>
        </w:rPr>
        <w:t>👉</w:t>
      </w:r>
      <w:r w:rsidRPr="0097064B">
        <w:rPr>
          <w:lang w:val="fr-CA"/>
        </w:rPr>
        <w:t xml:space="preserve"> Ici, le rôle du designer évolue :</w:t>
      </w:r>
    </w:p>
    <w:p w14:paraId="4850E08A" w14:textId="0D35B2B9" w:rsidR="0097064B" w:rsidRPr="0097064B" w:rsidRDefault="00F56D3C" w:rsidP="00F56D3C">
      <w:pPr>
        <w:pStyle w:val="RAMQCitation"/>
      </w:pPr>
      <w:r w:rsidRPr="0097064B">
        <w:t>Designer</w:t>
      </w:r>
      <w:r w:rsidR="0097064B" w:rsidRPr="0097064B">
        <w:t xml:space="preserve"> = architecte de contraintes intelligibles</w:t>
      </w:r>
    </w:p>
    <w:p w14:paraId="61C2EA11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 xml:space="preserve">Ce point est central dans l’approche de Romina Kavcic et dans les pratiques d’automatisation décrites par Smashing Magazine. </w:t>
      </w:r>
      <w:hyperlink r:id="rId13" w:history="1">
        <w:r w:rsidRPr="0097064B">
          <w:rPr>
            <w:rStyle w:val="Hyperlien"/>
            <w:lang w:val="fr-CA"/>
          </w:rPr>
          <w:t>[</w:t>
        </w:r>
        <w:proofErr w:type="gramStart"/>
        <w:r w:rsidRPr="0097064B">
          <w:rPr>
            <w:rStyle w:val="Hyperlien"/>
            <w:lang w:val="fr-CA"/>
          </w:rPr>
          <w:t>smashingmagazine.com</w:t>
        </w:r>
        <w:proofErr w:type="gramEnd"/>
        <w:r w:rsidRPr="0097064B">
          <w:rPr>
            <w:rStyle w:val="Hyperlien"/>
            <w:lang w:val="fr-CA"/>
          </w:rPr>
          <w:t>]</w:t>
        </w:r>
      </w:hyperlink>
    </w:p>
    <w:p w14:paraId="7C9A1950" w14:textId="77777777" w:rsidR="0097064B" w:rsidRPr="0097064B" w:rsidRDefault="0097064B" w:rsidP="00F56D3C">
      <w:pPr>
        <w:pStyle w:val="RAMQH2"/>
      </w:pPr>
      <w:r w:rsidRPr="0097064B">
        <w:t xml:space="preserve">5. L’IA en </w:t>
      </w:r>
      <w:proofErr w:type="gramStart"/>
      <w:r w:rsidRPr="0097064B">
        <w:t>UX :</w:t>
      </w:r>
      <w:proofErr w:type="gramEnd"/>
      <w:r w:rsidRPr="0097064B">
        <w:t xml:space="preserve"> augmentation, pas remplacement</w:t>
      </w:r>
    </w:p>
    <w:p w14:paraId="3ECA1124" w14:textId="77777777" w:rsidR="0097064B" w:rsidRPr="0097064B" w:rsidRDefault="0097064B" w:rsidP="0097064B">
      <w:pPr>
        <w:pStyle w:val="RAMQParagraphe"/>
      </w:pPr>
      <w:r w:rsidRPr="0097064B">
        <w:t xml:space="preserve">L’article </w:t>
      </w:r>
      <w:r w:rsidRPr="0097064B">
        <w:rPr>
          <w:i/>
          <w:iCs/>
        </w:rPr>
        <w:t>AI for UX: the guide you wish someone had given you sooner</w:t>
      </w:r>
      <w:r w:rsidRPr="0097064B">
        <w:t xml:space="preserve"> remet les pendules à l’heure.</w:t>
      </w:r>
    </w:p>
    <w:p w14:paraId="69006E50" w14:textId="77777777" w:rsidR="0097064B" w:rsidRPr="0097064B" w:rsidRDefault="0097064B" w:rsidP="0097064B">
      <w:pPr>
        <w:pStyle w:val="RAMQParagraphe"/>
        <w:rPr>
          <w:b/>
          <w:lang w:val="fr-CA"/>
        </w:rPr>
      </w:pPr>
      <w:r w:rsidRPr="0097064B">
        <w:rPr>
          <w:b/>
          <w:lang w:val="fr-CA"/>
        </w:rPr>
        <w:t>Modèle mental clé (partagé par NN/g et IDEO)</w:t>
      </w:r>
    </w:p>
    <w:p w14:paraId="5094E3E7" w14:textId="77777777" w:rsidR="0097064B" w:rsidRPr="0097064B" w:rsidRDefault="0097064B" w:rsidP="0019103E">
      <w:pPr>
        <w:pStyle w:val="RAMQCitation"/>
      </w:pPr>
      <w:r w:rsidRPr="0019103E">
        <w:rPr>
          <w:rFonts w:ascii="Segoe UI Emoji" w:hAnsi="Segoe UI Emoji" w:cs="Segoe UI Emoji"/>
          <w:i w:val="0"/>
          <w:iCs/>
        </w:rPr>
        <w:t>👉</w:t>
      </w:r>
      <w:r w:rsidRPr="0097064B">
        <w:t xml:space="preserve"> L’IA est un stagiaire ultra</w:t>
      </w:r>
      <w:r w:rsidRPr="0097064B">
        <w:noBreakHyphen/>
        <w:t>rapide, pas un expert UX</w:t>
      </w:r>
    </w:p>
    <w:p w14:paraId="7AF803E2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>Elle excelle pour :</w:t>
      </w:r>
    </w:p>
    <w:p w14:paraId="17B9F5AE" w14:textId="0232F2AA" w:rsidR="0097064B" w:rsidRPr="0097064B" w:rsidRDefault="005A3454" w:rsidP="005A3454">
      <w:pPr>
        <w:pStyle w:val="RAMQListe"/>
      </w:pPr>
      <w:r>
        <w:t>S</w:t>
      </w:r>
      <w:r w:rsidR="0097064B" w:rsidRPr="0097064B">
        <w:t>ynthèse</w:t>
      </w:r>
    </w:p>
    <w:p w14:paraId="5412E25C" w14:textId="06BF50D0" w:rsidR="0097064B" w:rsidRPr="0097064B" w:rsidRDefault="005A3454" w:rsidP="005A3454">
      <w:pPr>
        <w:pStyle w:val="RAMQListe"/>
      </w:pPr>
      <w:r>
        <w:t>G</w:t>
      </w:r>
      <w:r w:rsidR="0097064B" w:rsidRPr="0097064B">
        <w:t>énération</w:t>
      </w:r>
    </w:p>
    <w:p w14:paraId="7382CE91" w14:textId="3683AE22" w:rsidR="0097064B" w:rsidRPr="0097064B" w:rsidRDefault="005A3454" w:rsidP="005A3454">
      <w:pPr>
        <w:pStyle w:val="RAMQListe"/>
      </w:pPr>
      <w:r>
        <w:t>V</w:t>
      </w:r>
      <w:r w:rsidR="0097064B" w:rsidRPr="0097064B">
        <w:t>ariation</w:t>
      </w:r>
    </w:p>
    <w:p w14:paraId="7C3B8722" w14:textId="7244A720" w:rsidR="0097064B" w:rsidRPr="0097064B" w:rsidRDefault="005A3454" w:rsidP="005A3454">
      <w:pPr>
        <w:pStyle w:val="RAMQListe"/>
      </w:pPr>
      <w:r>
        <w:t>A</w:t>
      </w:r>
      <w:r w:rsidR="0097064B" w:rsidRPr="0097064B">
        <w:t>udit de cohérence</w:t>
      </w:r>
    </w:p>
    <w:p w14:paraId="12BC2A4D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>Elle échoue sans :</w:t>
      </w:r>
    </w:p>
    <w:p w14:paraId="57AF84B1" w14:textId="11821C99" w:rsidR="0097064B" w:rsidRPr="0097064B" w:rsidRDefault="005A3454" w:rsidP="005A3454">
      <w:pPr>
        <w:pStyle w:val="RAMQListe"/>
      </w:pPr>
      <w:r>
        <w:t>I</w:t>
      </w:r>
      <w:r w:rsidR="0097064B" w:rsidRPr="0097064B">
        <w:t>ntention claire</w:t>
      </w:r>
    </w:p>
    <w:p w14:paraId="03826766" w14:textId="7433192D" w:rsidR="0097064B" w:rsidRPr="0097064B" w:rsidRDefault="005A3454" w:rsidP="005A3454">
      <w:pPr>
        <w:pStyle w:val="RAMQListe"/>
      </w:pPr>
      <w:r>
        <w:t>C</w:t>
      </w:r>
      <w:r w:rsidR="0097064B" w:rsidRPr="0097064B">
        <w:t>ritères de succès</w:t>
      </w:r>
    </w:p>
    <w:p w14:paraId="3CC57984" w14:textId="7B99FF74" w:rsidR="0097064B" w:rsidRPr="0097064B" w:rsidRDefault="005A3454" w:rsidP="005A3454">
      <w:pPr>
        <w:pStyle w:val="RAMQListe"/>
      </w:pPr>
      <w:r>
        <w:lastRenderedPageBreak/>
        <w:t>J</w:t>
      </w:r>
      <w:r w:rsidR="0097064B" w:rsidRPr="0097064B">
        <w:t>ugement humain</w:t>
      </w:r>
    </w:p>
    <w:p w14:paraId="7ED37F09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>Cela renforce un principe fondamental :</w:t>
      </w:r>
    </w:p>
    <w:p w14:paraId="12BD846B" w14:textId="77777777" w:rsidR="0097064B" w:rsidRPr="0097064B" w:rsidRDefault="0097064B" w:rsidP="00DD5A5D">
      <w:pPr>
        <w:pStyle w:val="RAMQCitation"/>
      </w:pPr>
      <w:proofErr w:type="gramStart"/>
      <w:r w:rsidRPr="0097064B">
        <w:t>Plus</w:t>
      </w:r>
      <w:proofErr w:type="gramEnd"/>
      <w:r w:rsidRPr="0097064B">
        <w:t xml:space="preserve"> l’IA est puissante, plus le design system doit être explicite.</w:t>
      </w:r>
    </w:p>
    <w:p w14:paraId="55F25528" w14:textId="77E952AF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 xml:space="preserve">Ce point est solidement appuyé par les recherches NN/g sur l’IA comme assistant UX. </w:t>
      </w:r>
      <w:hyperlink r:id="rId14" w:history="1">
        <w:r w:rsidRPr="0097064B">
          <w:rPr>
            <w:rStyle w:val="Hyperlien"/>
            <w:lang w:val="fr-CA"/>
          </w:rPr>
          <w:t>[</w:t>
        </w:r>
        <w:proofErr w:type="gramStart"/>
        <w:r w:rsidRPr="0097064B">
          <w:rPr>
            <w:rStyle w:val="Hyperlien"/>
            <w:lang w:val="fr-CA"/>
          </w:rPr>
          <w:t>nngroup.com</w:t>
        </w:r>
        <w:proofErr w:type="gramEnd"/>
        <w:r w:rsidRPr="0097064B">
          <w:rPr>
            <w:rStyle w:val="Hyperlien"/>
            <w:lang w:val="fr-CA"/>
          </w:rPr>
          <w:t>]</w:t>
        </w:r>
      </w:hyperlink>
    </w:p>
    <w:p w14:paraId="4CB9D159" w14:textId="77777777" w:rsidR="0097064B" w:rsidRPr="0097064B" w:rsidRDefault="0097064B" w:rsidP="005A3454">
      <w:pPr>
        <w:pStyle w:val="RAMQH2"/>
      </w:pPr>
      <w:r w:rsidRPr="0097064B">
        <w:t>6. Synthèse transversale : ce que ces articles disent vraiment</w:t>
      </w:r>
    </w:p>
    <w:p w14:paraId="0FA119CD" w14:textId="77777777" w:rsidR="0097064B" w:rsidRPr="0097064B" w:rsidRDefault="0097064B" w:rsidP="005A3454">
      <w:pPr>
        <w:pStyle w:val="RAMQH3"/>
      </w:pPr>
      <w:r w:rsidRPr="0097064B">
        <w:t>6 vérités clés</w:t>
      </w:r>
    </w:p>
    <w:p w14:paraId="3267987A" w14:textId="77777777" w:rsidR="0097064B" w:rsidRPr="0097064B" w:rsidRDefault="0097064B" w:rsidP="005A3454">
      <w:pPr>
        <w:pStyle w:val="RAMQListe"/>
        <w:numPr>
          <w:ilvl w:val="0"/>
          <w:numId w:val="35"/>
        </w:numPr>
      </w:pPr>
      <w:r w:rsidRPr="005A3454">
        <w:rPr>
          <w:bCs w:val="0"/>
        </w:rPr>
        <w:t>Le</w:t>
      </w:r>
      <w:r w:rsidRPr="0097064B">
        <w:rPr>
          <w:b/>
        </w:rPr>
        <w:t xml:space="preserve"> </w:t>
      </w:r>
      <w:r w:rsidRPr="0097064B">
        <w:t>design system devient une infrastructure cognitive</w:t>
      </w:r>
    </w:p>
    <w:p w14:paraId="4B515357" w14:textId="77777777" w:rsidR="0097064B" w:rsidRPr="0097064B" w:rsidRDefault="0097064B" w:rsidP="005A3454">
      <w:pPr>
        <w:pStyle w:val="RAMQListe"/>
        <w:numPr>
          <w:ilvl w:val="0"/>
          <w:numId w:val="35"/>
        </w:numPr>
      </w:pPr>
      <w:r w:rsidRPr="0097064B">
        <w:t>Les IA design (Claude) sont des consommateurs de design systems</w:t>
      </w:r>
    </w:p>
    <w:p w14:paraId="09F71457" w14:textId="77777777" w:rsidR="0097064B" w:rsidRPr="0097064B" w:rsidRDefault="0097064B" w:rsidP="005A3454">
      <w:pPr>
        <w:pStyle w:val="RAMQListe"/>
        <w:numPr>
          <w:ilvl w:val="0"/>
          <w:numId w:val="35"/>
        </w:numPr>
      </w:pPr>
      <w:r w:rsidRPr="0097064B">
        <w:t>La lisibilité machine est plus importante que la beauté de la doc</w:t>
      </w:r>
    </w:p>
    <w:p w14:paraId="66D3F803" w14:textId="77777777" w:rsidR="0097064B" w:rsidRPr="0097064B" w:rsidRDefault="0097064B" w:rsidP="005A3454">
      <w:pPr>
        <w:pStyle w:val="RAMQListe"/>
        <w:numPr>
          <w:ilvl w:val="0"/>
          <w:numId w:val="35"/>
        </w:numPr>
      </w:pPr>
      <w:r w:rsidRPr="0097064B">
        <w:t>Le rôle du designer glisse vers la modélisation</w:t>
      </w:r>
    </w:p>
    <w:p w14:paraId="6CDE83F2" w14:textId="77777777" w:rsidR="0097064B" w:rsidRPr="0097064B" w:rsidRDefault="0097064B" w:rsidP="005A3454">
      <w:pPr>
        <w:pStyle w:val="RAMQListe"/>
        <w:numPr>
          <w:ilvl w:val="0"/>
          <w:numId w:val="35"/>
        </w:numPr>
      </w:pPr>
      <w:r w:rsidRPr="0097064B">
        <w:t>La gouvernance doit être partiellement automatisée</w:t>
      </w:r>
    </w:p>
    <w:p w14:paraId="2F78DA98" w14:textId="77777777" w:rsidR="0097064B" w:rsidRPr="0097064B" w:rsidRDefault="0097064B" w:rsidP="005A3454">
      <w:pPr>
        <w:pStyle w:val="RAMQListe"/>
        <w:numPr>
          <w:ilvl w:val="0"/>
          <w:numId w:val="35"/>
        </w:numPr>
      </w:pPr>
      <w:r w:rsidRPr="0097064B">
        <w:t>Les organisations</w:t>
      </w:r>
      <w:r w:rsidRPr="0097064B">
        <w:rPr>
          <w:b/>
        </w:rPr>
        <w:t xml:space="preserve"> immatures seront pénalisées, pas aidées, par l’IA</w:t>
      </w:r>
    </w:p>
    <w:p w14:paraId="62F2D831" w14:textId="77777777" w:rsidR="0097064B" w:rsidRPr="0097064B" w:rsidRDefault="0097064B" w:rsidP="00DD5A5D">
      <w:pPr>
        <w:pStyle w:val="RAMQH2"/>
      </w:pPr>
      <w:r w:rsidRPr="0097064B">
        <w:t>7. Recommandations concrètes (niveau organisationnel)</w:t>
      </w:r>
    </w:p>
    <w:p w14:paraId="195CC1C5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>Si je devais conseiller une organisation (publique ou privée, comme au Québec) :</w:t>
      </w:r>
    </w:p>
    <w:p w14:paraId="1682609C" w14:textId="77777777" w:rsidR="0097064B" w:rsidRPr="0097064B" w:rsidRDefault="0097064B" w:rsidP="00FE7FBA">
      <w:pPr>
        <w:pStyle w:val="RAMQH3"/>
      </w:pPr>
      <w:r w:rsidRPr="0097064B">
        <w:t>Court terme</w:t>
      </w:r>
    </w:p>
    <w:p w14:paraId="22C1036F" w14:textId="77777777" w:rsidR="0097064B" w:rsidRPr="0097064B" w:rsidRDefault="0097064B" w:rsidP="00FE7FBA">
      <w:pPr>
        <w:pStyle w:val="RAMQListe"/>
      </w:pPr>
      <w:r w:rsidRPr="0097064B">
        <w:t>Auditer le design system comme un produit</w:t>
      </w:r>
    </w:p>
    <w:p w14:paraId="61AD8D18" w14:textId="77777777" w:rsidR="0097064B" w:rsidRPr="0097064B" w:rsidRDefault="0097064B" w:rsidP="00FE7FBA">
      <w:pPr>
        <w:pStyle w:val="RAMQListe"/>
      </w:pPr>
      <w:r w:rsidRPr="0097064B">
        <w:t>Identifier ce qui est implicite</w:t>
      </w:r>
    </w:p>
    <w:p w14:paraId="5A0AAE67" w14:textId="77777777" w:rsidR="0097064B" w:rsidRPr="0097064B" w:rsidRDefault="0097064B" w:rsidP="00FE7FBA">
      <w:pPr>
        <w:pStyle w:val="RAMQListe"/>
      </w:pPr>
      <w:r w:rsidRPr="0097064B">
        <w:t>Formaliser tokens, règles et exceptions</w:t>
      </w:r>
    </w:p>
    <w:p w14:paraId="66D199B4" w14:textId="77777777" w:rsidR="0097064B" w:rsidRPr="0097064B" w:rsidRDefault="0097064B" w:rsidP="00FE7FBA">
      <w:pPr>
        <w:pStyle w:val="RAMQH3"/>
      </w:pPr>
      <w:r w:rsidRPr="0097064B">
        <w:t>Moyen terme</w:t>
      </w:r>
    </w:p>
    <w:p w14:paraId="12028B00" w14:textId="77777777" w:rsidR="0097064B" w:rsidRPr="0097064B" w:rsidRDefault="0097064B" w:rsidP="00FE7FBA">
      <w:pPr>
        <w:pStyle w:val="RAMQListe"/>
      </w:pPr>
      <w:r w:rsidRPr="0097064B">
        <w:t>Rendre le design system machine-readable</w:t>
      </w:r>
    </w:p>
    <w:p w14:paraId="069B351A" w14:textId="77777777" w:rsidR="0097064B" w:rsidRPr="0097064B" w:rsidRDefault="0097064B" w:rsidP="00FE7FBA">
      <w:pPr>
        <w:pStyle w:val="RAMQListe"/>
      </w:pPr>
      <w:r w:rsidRPr="0097064B">
        <w:t>Tester Claude comme “QA design”</w:t>
      </w:r>
    </w:p>
    <w:p w14:paraId="0B50DF78" w14:textId="77777777" w:rsidR="0097064B" w:rsidRPr="0097064B" w:rsidRDefault="0097064B" w:rsidP="00FE7FBA">
      <w:pPr>
        <w:pStyle w:val="RAMQListe"/>
      </w:pPr>
      <w:r w:rsidRPr="0097064B">
        <w:t>Automatiser la documentation</w:t>
      </w:r>
    </w:p>
    <w:p w14:paraId="3899BAD6" w14:textId="77777777" w:rsidR="0097064B" w:rsidRPr="0097064B" w:rsidRDefault="0097064B" w:rsidP="00FE7FBA">
      <w:pPr>
        <w:pStyle w:val="RAMQH3"/>
      </w:pPr>
      <w:r w:rsidRPr="0097064B">
        <w:t>Long terme</w:t>
      </w:r>
    </w:p>
    <w:p w14:paraId="7CA17F14" w14:textId="77777777" w:rsidR="0097064B" w:rsidRPr="0097064B" w:rsidRDefault="0097064B" w:rsidP="00FE7FBA">
      <w:pPr>
        <w:pStyle w:val="RAMQListe"/>
      </w:pPr>
      <w:r w:rsidRPr="0097064B">
        <w:t>Traiter le design system comme un agent</w:t>
      </w:r>
    </w:p>
    <w:p w14:paraId="5A950C37" w14:textId="77777777" w:rsidR="0097064B" w:rsidRPr="0097064B" w:rsidRDefault="0097064B" w:rsidP="00FE7FBA">
      <w:pPr>
        <w:pStyle w:val="RAMQListe"/>
      </w:pPr>
      <w:r w:rsidRPr="0097064B">
        <w:t>Mesurer sa performance (qualité, vitesse, adoption)</w:t>
      </w:r>
    </w:p>
    <w:p w14:paraId="23026DD4" w14:textId="77777777" w:rsidR="0097064B" w:rsidRPr="0097064B" w:rsidRDefault="0097064B" w:rsidP="00FE7FBA">
      <w:pPr>
        <w:pStyle w:val="RAMQListe"/>
      </w:pPr>
      <w:r w:rsidRPr="0097064B">
        <w:t>Former les designers à la conception de systèmes intelligents</w:t>
      </w:r>
    </w:p>
    <w:p w14:paraId="2FF06F81" w14:textId="77777777" w:rsidR="0097064B" w:rsidRPr="0097064B" w:rsidRDefault="0097064B" w:rsidP="00FE7FBA">
      <w:pPr>
        <w:pStyle w:val="RAMQH2"/>
      </w:pPr>
      <w:r w:rsidRPr="0097064B">
        <w:lastRenderedPageBreak/>
        <w:t>Conclusion</w:t>
      </w:r>
    </w:p>
    <w:p w14:paraId="35F27E7B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 xml:space="preserve">Ces articles ne parlent pas de Claude. Ils parlent de </w:t>
      </w:r>
      <w:r w:rsidRPr="0097064B">
        <w:rPr>
          <w:b/>
          <w:lang w:val="fr-CA"/>
        </w:rPr>
        <w:t>la fin du design artisanal à l’échelle</w:t>
      </w:r>
      <w:r w:rsidRPr="0097064B">
        <w:rPr>
          <w:lang w:val="fr-CA"/>
        </w:rPr>
        <w:t>.</w:t>
      </w:r>
    </w:p>
    <w:p w14:paraId="32EB0DA0" w14:textId="77777777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>Le design system devient :</w:t>
      </w:r>
    </w:p>
    <w:p w14:paraId="7E767DE6" w14:textId="5EC1BD7D" w:rsidR="0097064B" w:rsidRPr="0097064B" w:rsidRDefault="008415B2" w:rsidP="008415B2">
      <w:pPr>
        <w:pStyle w:val="RAMQCitation"/>
      </w:pPr>
      <w:r w:rsidRPr="0097064B">
        <w:t>Un</w:t>
      </w:r>
      <w:r w:rsidR="0097064B" w:rsidRPr="0097064B">
        <w:t xml:space="preserve"> langage partagé entre humains et machines.</w:t>
      </w:r>
    </w:p>
    <w:p w14:paraId="22C8EB66" w14:textId="52EAA98C" w:rsidR="0097064B" w:rsidRPr="0097064B" w:rsidRDefault="0097064B" w:rsidP="0097064B">
      <w:pPr>
        <w:pStyle w:val="RAMQParagraphe"/>
        <w:rPr>
          <w:lang w:val="fr-CA"/>
        </w:rPr>
      </w:pPr>
      <w:r w:rsidRPr="0097064B">
        <w:rPr>
          <w:lang w:val="fr-CA"/>
        </w:rPr>
        <w:t>Et l</w:t>
      </w:r>
      <w:r w:rsidR="00EE69F8">
        <w:rPr>
          <w:lang w:val="fr-CA"/>
        </w:rPr>
        <w:t xml:space="preserve">e designer </w:t>
      </w:r>
      <w:r w:rsidRPr="0097064B">
        <w:rPr>
          <w:lang w:val="fr-CA"/>
        </w:rPr>
        <w:t>UX devient :</w:t>
      </w:r>
    </w:p>
    <w:p w14:paraId="4B9874B0" w14:textId="19CC5279" w:rsidR="0097064B" w:rsidRPr="0097064B" w:rsidRDefault="008415B2" w:rsidP="008415B2">
      <w:pPr>
        <w:pStyle w:val="RAMQCitation"/>
      </w:pPr>
      <w:r w:rsidRPr="0097064B">
        <w:t>Un</w:t>
      </w:r>
      <w:r w:rsidR="0097064B" w:rsidRPr="0097064B">
        <w:t xml:space="preserve"> architecte de décisions reproductibles.</w:t>
      </w:r>
    </w:p>
    <w:p w14:paraId="1A158CDD" w14:textId="2073C637" w:rsidR="004631C7" w:rsidRDefault="000B327F" w:rsidP="000B327F">
      <w:pPr>
        <w:pStyle w:val="RAMQH2"/>
      </w:pPr>
      <w:r>
        <w:t>Sources</w:t>
      </w:r>
    </w:p>
    <w:p w14:paraId="0EAA02B8" w14:textId="77777777" w:rsidR="000B327F" w:rsidRPr="000B327F" w:rsidRDefault="000B327F" w:rsidP="000B327F">
      <w:pPr>
        <w:pStyle w:val="RAMQH3"/>
      </w:pPr>
      <w:r w:rsidRPr="000B327F">
        <w:t>Citations</w:t>
      </w:r>
    </w:p>
    <w:p w14:paraId="2B36F36F" w14:textId="419254D2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58D5DF30" wp14:editId="5D9F4120">
            <wp:extent cx="190500" cy="190500"/>
            <wp:effectExtent l="0" t="0" r="0" b="0"/>
            <wp:docPr id="1646245701" name="Image 60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B1B4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Designing For Agentic AI: Practical UX Patterns </w:t>
      </w:r>
      <w:proofErr w:type="gramStart"/>
      <w:r w:rsidRPr="000B327F">
        <w:rPr>
          <w:b/>
        </w:rPr>
        <w:t>For</w:t>
      </w:r>
      <w:proofErr w:type="gramEnd"/>
      <w:r w:rsidRPr="000B327F">
        <w:rPr>
          <w:b/>
        </w:rPr>
        <w:t xml:space="preserve"> Control, Consent ...</w:t>
      </w:r>
    </w:p>
    <w:p w14:paraId="1F1F3211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0AD06A68" w14:textId="762DAD0C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1FE02428" wp14:editId="30F01FCA">
            <wp:extent cx="190500" cy="190500"/>
            <wp:effectExtent l="0" t="0" r="0" b="0"/>
            <wp:docPr id="2008599553" name="Image 59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BC0B" w14:textId="77777777" w:rsidR="000B327F" w:rsidRPr="000B327F" w:rsidRDefault="000B327F" w:rsidP="000B327F">
      <w:pPr>
        <w:pStyle w:val="RAMQParagraphe"/>
        <w:rPr>
          <w:b/>
          <w:lang w:val="fr-CA"/>
        </w:rPr>
      </w:pPr>
      <w:r w:rsidRPr="000B327F">
        <w:rPr>
          <w:b/>
          <w:lang w:val="fr-CA"/>
        </w:rPr>
        <w:t>Agentic Design Systems</w:t>
      </w:r>
    </w:p>
    <w:p w14:paraId="16D0EEE8" w14:textId="77777777" w:rsidR="000B327F" w:rsidRPr="000B327F" w:rsidRDefault="000B327F" w:rsidP="000B327F">
      <w:pPr>
        <w:pStyle w:val="RAMQParagraphe"/>
        <w:rPr>
          <w:lang w:val="fr-CA"/>
        </w:rPr>
      </w:pPr>
      <w:proofErr w:type="gramStart"/>
      <w:r w:rsidRPr="000B327F">
        <w:rPr>
          <w:lang w:val="fr-CA"/>
        </w:rPr>
        <w:t>thedesignsystem.guide</w:t>
      </w:r>
      <w:proofErr w:type="gramEnd"/>
    </w:p>
    <w:p w14:paraId="6869E5F6" w14:textId="441EE204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74D7E5B3" wp14:editId="7766F701">
            <wp:extent cx="190500" cy="190500"/>
            <wp:effectExtent l="0" t="0" r="0" b="0"/>
            <wp:docPr id="611400526" name="Image 58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0A99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Design Systems — Smashing Magazine</w:t>
      </w:r>
    </w:p>
    <w:p w14:paraId="66AB6F90" w14:textId="77777777" w:rsidR="000B327F" w:rsidRPr="000B327F" w:rsidRDefault="000B327F" w:rsidP="000B327F">
      <w:pPr>
        <w:pStyle w:val="RAMQParagraphe"/>
      </w:pPr>
      <w:r w:rsidRPr="000B327F">
        <w:t>smashingmagazine.com</w:t>
      </w:r>
    </w:p>
    <w:p w14:paraId="59E3DB4D" w14:textId="4DA0F2E8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1993F5B2" wp14:editId="1AAF2EBE">
            <wp:extent cx="190500" cy="190500"/>
            <wp:effectExtent l="0" t="0" r="0" b="0"/>
            <wp:docPr id="59922511" name="Image 57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F9B5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Automating Design Systems: Tips And Resources </w:t>
      </w:r>
      <w:proofErr w:type="gramStart"/>
      <w:r w:rsidRPr="000B327F">
        <w:rPr>
          <w:b/>
        </w:rPr>
        <w:t>For</w:t>
      </w:r>
      <w:proofErr w:type="gramEnd"/>
      <w:r w:rsidRPr="000B327F">
        <w:rPr>
          <w:b/>
        </w:rPr>
        <w:t xml:space="preserve"> Getting Started</w:t>
      </w:r>
    </w:p>
    <w:p w14:paraId="44585B56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0CB4D021" w14:textId="1132A9FB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5C457645" wp14:editId="5F9D4F17">
            <wp:extent cx="190500" cy="190500"/>
            <wp:effectExtent l="0" t="0" r="0" b="0"/>
            <wp:docPr id="1479440758" name="Image 5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4C52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Using AI for UX Work: Study Guide - NN/G</w:t>
      </w:r>
    </w:p>
    <w:p w14:paraId="39F9A075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nngroup.com</w:t>
      </w:r>
    </w:p>
    <w:p w14:paraId="388D8AF6" w14:textId="77777777" w:rsidR="000B327F" w:rsidRPr="000B327F" w:rsidRDefault="000B327F" w:rsidP="000B327F">
      <w:pPr>
        <w:pStyle w:val="RAMQH3"/>
      </w:pPr>
      <w:r w:rsidRPr="000B327F">
        <w:t>Plus</w:t>
      </w:r>
    </w:p>
    <w:p w14:paraId="2918CCC5" w14:textId="32AC9E29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lastRenderedPageBreak/>
        <w:drawing>
          <wp:inline distT="0" distB="0" distL="0" distR="0" wp14:anchorId="6FD70F47" wp14:editId="59D87214">
            <wp:extent cx="190500" cy="190500"/>
            <wp:effectExtent l="0" t="0" r="0" b="0"/>
            <wp:docPr id="351162899" name="Image 5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6D65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The Design System Guide</w:t>
      </w:r>
    </w:p>
    <w:p w14:paraId="08958EA4" w14:textId="77777777" w:rsidR="000B327F" w:rsidRPr="000B327F" w:rsidRDefault="000B327F" w:rsidP="000B327F">
      <w:pPr>
        <w:pStyle w:val="RAMQParagraphe"/>
      </w:pPr>
      <w:proofErr w:type="gramStart"/>
      <w:r w:rsidRPr="000B327F">
        <w:t>thedesignsystem.guide</w:t>
      </w:r>
      <w:proofErr w:type="gramEnd"/>
    </w:p>
    <w:p w14:paraId="6C8DDFF9" w14:textId="4514C080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28720B4F" wp14:editId="62F4867E">
            <wp:extent cx="190500" cy="190500"/>
            <wp:effectExtent l="0" t="0" r="0" b="0"/>
            <wp:docPr id="127036397" name="Image 5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4EB7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Design Systems 101 - NN/G</w:t>
      </w:r>
    </w:p>
    <w:p w14:paraId="4D9694AD" w14:textId="77777777" w:rsidR="000B327F" w:rsidRPr="000B327F" w:rsidRDefault="000B327F" w:rsidP="000B327F">
      <w:pPr>
        <w:pStyle w:val="RAMQParagraphe"/>
      </w:pPr>
      <w:r w:rsidRPr="000B327F">
        <w:t>nngroup.com</w:t>
      </w:r>
    </w:p>
    <w:p w14:paraId="24D294A7" w14:textId="5C4E037B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3A289A8F" wp14:editId="044B6AD4">
            <wp:extent cx="190500" cy="190500"/>
            <wp:effectExtent l="0" t="0" r="0" b="0"/>
            <wp:docPr id="854291367" name="Image 53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A269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Design Systems - Smashing Magazine</w:t>
      </w:r>
    </w:p>
    <w:p w14:paraId="636C6485" w14:textId="77777777" w:rsidR="000B327F" w:rsidRPr="000B327F" w:rsidRDefault="000B327F" w:rsidP="000B327F">
      <w:pPr>
        <w:pStyle w:val="RAMQParagraphe"/>
      </w:pPr>
      <w:r w:rsidRPr="000B327F">
        <w:t>smashingmagazine.com</w:t>
      </w:r>
    </w:p>
    <w:p w14:paraId="50591C01" w14:textId="0BACFBFE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42BE3704" wp14:editId="58F6B5E5">
            <wp:extent cx="190500" cy="190500"/>
            <wp:effectExtent l="0" t="0" r="0" b="0"/>
            <wp:docPr id="1783212183" name="Image 52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3C77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Design System In 90 Days - Smashing Magazine</w:t>
      </w:r>
    </w:p>
    <w:p w14:paraId="22E05C80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144967FB" w14:textId="511C26AF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165170D8" wp14:editId="555C4DA9">
            <wp:extent cx="190500" cy="190500"/>
            <wp:effectExtent l="0" t="0" r="0" b="0"/>
            <wp:docPr id="1097608827" name="Image 51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B49D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AI In UX: Achieve More </w:t>
      </w:r>
      <w:proofErr w:type="gramStart"/>
      <w:r w:rsidRPr="000B327F">
        <w:rPr>
          <w:b/>
        </w:rPr>
        <w:t>With</w:t>
      </w:r>
      <w:proofErr w:type="gramEnd"/>
      <w:r w:rsidRPr="000B327F">
        <w:rPr>
          <w:b/>
        </w:rPr>
        <w:t xml:space="preserve"> Less - Smashing Magazine</w:t>
      </w:r>
    </w:p>
    <w:p w14:paraId="6AEBE039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7605C7D7" w14:textId="225DB613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4D62C085" wp14:editId="32EA5611">
            <wp:extent cx="190500" cy="190500"/>
            <wp:effectExtent l="0" t="0" r="0" b="0"/>
            <wp:docPr id="1457693194" name="Image 50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7AEA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AI for UX: Getting Started - NN/G - Nielsen Norman Group</w:t>
      </w:r>
    </w:p>
    <w:p w14:paraId="17084DEF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nngroup.com</w:t>
      </w:r>
    </w:p>
    <w:p w14:paraId="34A28505" w14:textId="725FEDB9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6080950B" wp14:editId="627EBB75">
            <wp:extent cx="190500" cy="190500"/>
            <wp:effectExtent l="0" t="0" r="0" b="0"/>
            <wp:docPr id="2350114" name="Image 49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D753" w14:textId="77777777" w:rsidR="000B327F" w:rsidRPr="000B327F" w:rsidRDefault="000B327F" w:rsidP="000B327F">
      <w:pPr>
        <w:pStyle w:val="RAMQParagraphe"/>
        <w:rPr>
          <w:b/>
          <w:lang w:val="fr-CA"/>
        </w:rPr>
      </w:pPr>
      <w:r w:rsidRPr="000B327F">
        <w:rPr>
          <w:b/>
          <w:lang w:val="fr-CA"/>
        </w:rPr>
        <w:t xml:space="preserve">AI </w:t>
      </w:r>
      <w:proofErr w:type="gramStart"/>
      <w:r w:rsidRPr="000B327F">
        <w:rPr>
          <w:b/>
          <w:lang w:val="fr-CA"/>
        </w:rPr>
        <w:t>as</w:t>
      </w:r>
      <w:proofErr w:type="gramEnd"/>
      <w:r w:rsidRPr="000B327F">
        <w:rPr>
          <w:b/>
          <w:lang w:val="fr-CA"/>
        </w:rPr>
        <w:t xml:space="preserve"> </w:t>
      </w:r>
      <w:proofErr w:type="gramStart"/>
      <w:r w:rsidRPr="000B327F">
        <w:rPr>
          <w:b/>
          <w:lang w:val="fr-CA"/>
        </w:rPr>
        <w:t>a</w:t>
      </w:r>
      <w:proofErr w:type="gramEnd"/>
      <w:r w:rsidRPr="000B327F">
        <w:rPr>
          <w:b/>
          <w:lang w:val="fr-CA"/>
        </w:rPr>
        <w:t xml:space="preserve"> UX Assistant - NN/G</w:t>
      </w:r>
    </w:p>
    <w:p w14:paraId="7BB26211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nngroup.com</w:t>
      </w:r>
    </w:p>
    <w:p w14:paraId="05691AFE" w14:textId="1E3B2F6A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3FE2A1F6" wp14:editId="1D6747D3">
            <wp:extent cx="190500" cy="190500"/>
            <wp:effectExtent l="0" t="0" r="0" b="0"/>
            <wp:docPr id="1143363443" name="Image 48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3CA5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Prompting Is </w:t>
      </w:r>
      <w:proofErr w:type="gramStart"/>
      <w:r w:rsidRPr="000B327F">
        <w:rPr>
          <w:b/>
        </w:rPr>
        <w:t>A</w:t>
      </w:r>
      <w:proofErr w:type="gramEnd"/>
      <w:r w:rsidRPr="000B327F">
        <w:rPr>
          <w:b/>
        </w:rPr>
        <w:t xml:space="preserve"> Design Act: How </w:t>
      </w:r>
      <w:proofErr w:type="gramStart"/>
      <w:r w:rsidRPr="000B327F">
        <w:rPr>
          <w:b/>
        </w:rPr>
        <w:t>To</w:t>
      </w:r>
      <w:proofErr w:type="gramEnd"/>
      <w:r w:rsidRPr="000B327F">
        <w:rPr>
          <w:b/>
        </w:rPr>
        <w:t xml:space="preserve"> Brief, Guide </w:t>
      </w:r>
      <w:proofErr w:type="gramStart"/>
      <w:r w:rsidRPr="000B327F">
        <w:rPr>
          <w:b/>
        </w:rPr>
        <w:t>And</w:t>
      </w:r>
      <w:proofErr w:type="gramEnd"/>
      <w:r w:rsidRPr="000B327F">
        <w:rPr>
          <w:b/>
        </w:rPr>
        <w:t xml:space="preserve"> Iterate With AI</w:t>
      </w:r>
    </w:p>
    <w:p w14:paraId="444C4C86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3E208E91" w14:textId="4F2AC576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746C2179" wp14:editId="7E7AFC37">
            <wp:extent cx="190500" cy="190500"/>
            <wp:effectExtent l="0" t="0" r="0" b="0"/>
            <wp:docPr id="1080756293" name="Image 47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1B02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How UX Professionals Can Lead AI Strategy - Smashing Magazine</w:t>
      </w:r>
    </w:p>
    <w:p w14:paraId="58BAD665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12BFC327" w14:textId="072CF4EC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734D0741" wp14:editId="2D7BF32E">
            <wp:extent cx="190500" cy="190500"/>
            <wp:effectExtent l="0" t="0" r="0" b="0"/>
            <wp:docPr id="1376454313" name="Image 4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6D35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Beyond Generative: The Rise </w:t>
      </w:r>
      <w:proofErr w:type="gramStart"/>
      <w:r w:rsidRPr="000B327F">
        <w:rPr>
          <w:b/>
        </w:rPr>
        <w:t>Of</w:t>
      </w:r>
      <w:proofErr w:type="gramEnd"/>
      <w:r w:rsidRPr="000B327F">
        <w:rPr>
          <w:b/>
        </w:rPr>
        <w:t xml:space="preserve"> Agentic AI And User-Centric Design</w:t>
      </w:r>
    </w:p>
    <w:p w14:paraId="7BA07360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55772402" w14:textId="44EE39AC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6D1C42D2" wp14:editId="2CE76A85">
            <wp:extent cx="190500" cy="190500"/>
            <wp:effectExtent l="0" t="0" r="0" b="0"/>
            <wp:docPr id="740153491" name="Image 4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3D90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Identifying Necessary Transparency Moments </w:t>
      </w:r>
      <w:proofErr w:type="gramStart"/>
      <w:r w:rsidRPr="000B327F">
        <w:rPr>
          <w:b/>
        </w:rPr>
        <w:t>In</w:t>
      </w:r>
      <w:proofErr w:type="gramEnd"/>
      <w:r w:rsidRPr="000B327F">
        <w:rPr>
          <w:b/>
        </w:rPr>
        <w:t xml:space="preserve"> Agentic AI (Part 1)</w:t>
      </w:r>
    </w:p>
    <w:p w14:paraId="4F1F992D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lastRenderedPageBreak/>
        <w:t>smashingmagazine.com</w:t>
      </w:r>
    </w:p>
    <w:p w14:paraId="0A44215A" w14:textId="43DA0B25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703C5604" wp14:editId="55CE32C6">
            <wp:extent cx="190500" cy="190500"/>
            <wp:effectExtent l="0" t="0" r="0" b="0"/>
            <wp:docPr id="29411813" name="Image 4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308A" w14:textId="77777777" w:rsidR="000B327F" w:rsidRPr="000B327F" w:rsidRDefault="000B327F" w:rsidP="000B327F">
      <w:pPr>
        <w:pStyle w:val="RAMQParagraphe"/>
        <w:rPr>
          <w:b/>
          <w:lang w:val="fr-CA"/>
        </w:rPr>
      </w:pPr>
      <w:r w:rsidRPr="000B327F">
        <w:rPr>
          <w:b/>
          <w:lang w:val="fr-CA"/>
        </w:rPr>
        <w:t xml:space="preserve">AI Agents </w:t>
      </w:r>
      <w:proofErr w:type="gramStart"/>
      <w:r w:rsidRPr="000B327F">
        <w:rPr>
          <w:b/>
          <w:lang w:val="fr-CA"/>
        </w:rPr>
        <w:t>as</w:t>
      </w:r>
      <w:proofErr w:type="gramEnd"/>
      <w:r w:rsidRPr="000B327F">
        <w:rPr>
          <w:b/>
          <w:lang w:val="fr-CA"/>
        </w:rPr>
        <w:t xml:space="preserve"> Users - NN/G</w:t>
      </w:r>
    </w:p>
    <w:p w14:paraId="52131CD6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nngroup.com</w:t>
      </w:r>
    </w:p>
    <w:p w14:paraId="42461D93" w14:textId="44BCE2FB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55BCCEAA" wp14:editId="66116782">
            <wp:extent cx="190500" cy="190500"/>
            <wp:effectExtent l="0" t="0" r="0" b="0"/>
            <wp:docPr id="1377730161" name="Image 43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7675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The Design System Guide | Romina Kavcic | Substack</w:t>
      </w:r>
    </w:p>
    <w:p w14:paraId="1572291E" w14:textId="77777777" w:rsidR="000B327F" w:rsidRPr="000B327F" w:rsidRDefault="000B327F" w:rsidP="000B327F">
      <w:pPr>
        <w:pStyle w:val="RAMQParagraphe"/>
        <w:rPr>
          <w:lang w:val="fr-CA"/>
        </w:rPr>
      </w:pPr>
      <w:proofErr w:type="gramStart"/>
      <w:r w:rsidRPr="000B327F">
        <w:rPr>
          <w:lang w:val="fr-CA"/>
        </w:rPr>
        <w:t>learn.thedesignsystem</w:t>
      </w:r>
      <w:proofErr w:type="gramEnd"/>
      <w:r w:rsidRPr="000B327F">
        <w:rPr>
          <w:lang w:val="fr-CA"/>
        </w:rPr>
        <w:t>.guide</w:t>
      </w:r>
    </w:p>
    <w:p w14:paraId="57A029BB" w14:textId="3241F65B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mc:AlternateContent>
          <mc:Choice Requires="wps">
            <w:drawing>
              <wp:inline distT="0" distB="0" distL="0" distR="0" wp14:anchorId="4751294C" wp14:editId="0BEA300C">
                <wp:extent cx="190500" cy="190500"/>
                <wp:effectExtent l="0" t="0" r="0" b="0"/>
                <wp:docPr id="970705756" name="Rectangle 42" descr="Favicon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DDE5A" id="Rectangle 42" o:spid="_x0000_s1026" alt="Favicon type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6DCFDD" w14:textId="77777777" w:rsidR="000B327F" w:rsidRPr="000B327F" w:rsidRDefault="000B327F" w:rsidP="000B327F">
      <w:pPr>
        <w:pStyle w:val="RAMQParagraphe"/>
        <w:rPr>
          <w:b/>
          <w:lang w:val="fr-CA"/>
        </w:rPr>
      </w:pPr>
      <w:r w:rsidRPr="000B327F">
        <w:rPr>
          <w:b/>
          <w:lang w:val="fr-CA"/>
        </w:rPr>
        <w:t>301 Moved Permanently</w:t>
      </w:r>
    </w:p>
    <w:p w14:paraId="2DCC1E76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interaction-design.org</w:t>
      </w:r>
    </w:p>
    <w:p w14:paraId="0AB97228" w14:textId="488EBCFA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0FAA24C6" wp14:editId="3249D71D">
            <wp:extent cx="190500" cy="190500"/>
            <wp:effectExtent l="0" t="0" r="0" b="0"/>
            <wp:docPr id="1215676326" name="Image 41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217B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Creating Figma components in a Design System file</w:t>
      </w:r>
    </w:p>
    <w:p w14:paraId="1ADA20F6" w14:textId="77777777" w:rsidR="000B327F" w:rsidRPr="000B327F" w:rsidRDefault="000B327F" w:rsidP="000B327F">
      <w:pPr>
        <w:pStyle w:val="RAMQParagraphe"/>
        <w:rPr>
          <w:lang w:val="fr-CA"/>
        </w:rPr>
      </w:pPr>
      <w:proofErr w:type="gramStart"/>
      <w:r w:rsidRPr="000B327F">
        <w:rPr>
          <w:lang w:val="fr-CA"/>
        </w:rPr>
        <w:t>thedesignsystem.guide</w:t>
      </w:r>
      <w:proofErr w:type="gramEnd"/>
    </w:p>
    <w:p w14:paraId="3D2F3677" w14:textId="512CD5E9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0D518372" wp14:editId="663C4C59">
            <wp:extent cx="190500" cy="190500"/>
            <wp:effectExtent l="0" t="0" r="0" b="0"/>
            <wp:docPr id="746561712" name="Image 40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3671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Design System Knowledge Base</w:t>
      </w:r>
    </w:p>
    <w:p w14:paraId="2EBA6445" w14:textId="77777777" w:rsidR="000B327F" w:rsidRPr="000B327F" w:rsidRDefault="000B327F" w:rsidP="000B327F">
      <w:pPr>
        <w:pStyle w:val="RAMQParagraphe"/>
      </w:pPr>
      <w:proofErr w:type="gramStart"/>
      <w:r w:rsidRPr="000B327F">
        <w:t>thedesignsystem.guide</w:t>
      </w:r>
      <w:proofErr w:type="gramEnd"/>
    </w:p>
    <w:p w14:paraId="3FA56F07" w14:textId="2D2A3280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0B2C52C8" wp14:editId="3B4BCE76">
            <wp:extent cx="190500" cy="190500"/>
            <wp:effectExtent l="0" t="0" r="0" b="0"/>
            <wp:docPr id="237880286" name="Image 39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2FB7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Managing multi-brand design systems - The Design System Guide</w:t>
      </w:r>
    </w:p>
    <w:p w14:paraId="6AB066F4" w14:textId="77777777" w:rsidR="000B327F" w:rsidRPr="000B327F" w:rsidRDefault="000B327F" w:rsidP="000B327F">
      <w:pPr>
        <w:pStyle w:val="RAMQParagraphe"/>
        <w:rPr>
          <w:lang w:val="fr-CA"/>
        </w:rPr>
      </w:pPr>
      <w:proofErr w:type="gramStart"/>
      <w:r w:rsidRPr="000B327F">
        <w:rPr>
          <w:lang w:val="fr-CA"/>
        </w:rPr>
        <w:t>thedesignsystem.guide</w:t>
      </w:r>
      <w:proofErr w:type="gramEnd"/>
    </w:p>
    <w:p w14:paraId="0C6A98ED" w14:textId="470FFDB4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3E707622" wp14:editId="0688BEE5">
            <wp:extent cx="190500" cy="190500"/>
            <wp:effectExtent l="0" t="0" r="0" b="0"/>
            <wp:docPr id="700580414" name="Image 38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805B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Smashing Magazine — For Web Designers </w:t>
      </w:r>
      <w:proofErr w:type="gramStart"/>
      <w:r w:rsidRPr="000B327F">
        <w:rPr>
          <w:b/>
        </w:rPr>
        <w:t>And</w:t>
      </w:r>
      <w:proofErr w:type="gramEnd"/>
      <w:r w:rsidRPr="000B327F">
        <w:rPr>
          <w:b/>
        </w:rPr>
        <w:t xml:space="preserve"> Developers</w:t>
      </w:r>
    </w:p>
    <w:p w14:paraId="003E0F1C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67D655F3" w14:textId="01D1489C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7B70C805" wp14:editId="104352EF">
            <wp:extent cx="190500" cy="190500"/>
            <wp:effectExtent l="0" t="0" r="0" b="0"/>
            <wp:docPr id="1543252045" name="Image 37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2EA3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Design Systems: Useful Examples and Resources - Smashing Magazine</w:t>
      </w:r>
    </w:p>
    <w:p w14:paraId="7C85DF87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36DD46B7" w14:textId="077EAF15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30B66792" wp14:editId="13E46037">
            <wp:extent cx="190500" cy="190500"/>
            <wp:effectExtent l="0" t="0" r="0" b="0"/>
            <wp:docPr id="1660728679" name="Image 3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99F1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The Design System Guide</w:t>
      </w:r>
    </w:p>
    <w:p w14:paraId="1994ACFC" w14:textId="77777777" w:rsidR="000B327F" w:rsidRPr="000B327F" w:rsidRDefault="000B327F" w:rsidP="000B327F">
      <w:pPr>
        <w:pStyle w:val="RAMQParagraphe"/>
      </w:pPr>
      <w:proofErr w:type="gramStart"/>
      <w:r w:rsidRPr="000B327F">
        <w:t>thedesignsystem.guide</w:t>
      </w:r>
      <w:proofErr w:type="gramEnd"/>
    </w:p>
    <w:p w14:paraId="77BD11BD" w14:textId="373AF78B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60B01A56" wp14:editId="24219417">
            <wp:extent cx="190500" cy="190500"/>
            <wp:effectExtent l="0" t="0" r="0" b="0"/>
            <wp:docPr id="974023854" name="Image 3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89D4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 xml:space="preserve">Design System Culture: What It Is </w:t>
      </w:r>
      <w:proofErr w:type="gramStart"/>
      <w:r w:rsidRPr="000B327F">
        <w:rPr>
          <w:b/>
        </w:rPr>
        <w:t>And</w:t>
      </w:r>
      <w:proofErr w:type="gramEnd"/>
      <w:r w:rsidRPr="000B327F">
        <w:rPr>
          <w:b/>
        </w:rPr>
        <w:t xml:space="preserve"> Why It Matters (Excerpt)</w:t>
      </w:r>
    </w:p>
    <w:p w14:paraId="64DA61C1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28E51DDA" w14:textId="5921FD4E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5EEF4E53" wp14:editId="4CC91470">
            <wp:extent cx="190500" cy="190500"/>
            <wp:effectExtent l="0" t="0" r="0" b="0"/>
            <wp:docPr id="691506065" name="Image 3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0DE2" w14:textId="77777777" w:rsidR="000B327F" w:rsidRPr="000B327F" w:rsidRDefault="000B327F" w:rsidP="000B327F">
      <w:pPr>
        <w:pStyle w:val="RAMQParagraphe"/>
        <w:rPr>
          <w:b/>
          <w:lang w:val="fr-CA"/>
        </w:rPr>
      </w:pPr>
      <w:r w:rsidRPr="000B327F">
        <w:rPr>
          <w:b/>
          <w:lang w:val="fr-CA"/>
        </w:rPr>
        <w:lastRenderedPageBreak/>
        <w:t>Design — Smashing Magazine</w:t>
      </w:r>
    </w:p>
    <w:p w14:paraId="219C8134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smashingmagazine.com</w:t>
      </w:r>
    </w:p>
    <w:p w14:paraId="0C15632A" w14:textId="44995138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mc:AlternateContent>
          <mc:Choice Requires="wps">
            <w:drawing>
              <wp:inline distT="0" distB="0" distL="0" distR="0" wp14:anchorId="1D9CB460" wp14:editId="69CEFBA8">
                <wp:extent cx="190500" cy="190500"/>
                <wp:effectExtent l="0" t="0" r="0" b="0"/>
                <wp:docPr id="1326191108" name="Rectangle 33" descr="Favicon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E6499" id="Rectangle 33" o:spid="_x0000_s1026" alt="Favicon type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89E95F" w14:textId="77777777" w:rsidR="000B327F" w:rsidRPr="000B327F" w:rsidRDefault="000B327F" w:rsidP="000B327F">
      <w:pPr>
        <w:pStyle w:val="RAMQParagraphe"/>
        <w:rPr>
          <w:b/>
          <w:lang w:val="fr-CA"/>
        </w:rPr>
      </w:pPr>
      <w:r w:rsidRPr="000B327F">
        <w:rPr>
          <w:b/>
          <w:lang w:val="fr-CA"/>
        </w:rPr>
        <w:t>301 Moved Permanently</w:t>
      </w:r>
    </w:p>
    <w:p w14:paraId="64CAB44E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interaction-design.org</w:t>
      </w:r>
    </w:p>
    <w:p w14:paraId="4F740986" w14:textId="792A301C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1FC081C5" wp14:editId="72E69B65">
            <wp:extent cx="190500" cy="190500"/>
            <wp:effectExtent l="0" t="0" r="0" b="0"/>
            <wp:docPr id="345860361" name="Image 32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36D1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AI for Design Workflows | NN/G Live Online Course - NN/G</w:t>
      </w:r>
    </w:p>
    <w:p w14:paraId="1DA9C14D" w14:textId="77777777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nngroup.com</w:t>
      </w:r>
    </w:p>
    <w:p w14:paraId="1469647E" w14:textId="65D44ADD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drawing>
          <wp:inline distT="0" distB="0" distL="0" distR="0" wp14:anchorId="373F3391" wp14:editId="7635395D">
            <wp:extent cx="190500" cy="190500"/>
            <wp:effectExtent l="0" t="0" r="0" b="0"/>
            <wp:docPr id="2035918103" name="Image 31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EE1F" w14:textId="77777777" w:rsidR="000B327F" w:rsidRPr="000B327F" w:rsidRDefault="000B327F" w:rsidP="000B327F">
      <w:pPr>
        <w:pStyle w:val="RAMQParagraphe"/>
        <w:rPr>
          <w:b/>
        </w:rPr>
      </w:pPr>
      <w:r w:rsidRPr="000B327F">
        <w:rPr>
          <w:b/>
        </w:rPr>
        <w:t>UI Design Articles, Videos, Reports, and Training Courses</w:t>
      </w:r>
    </w:p>
    <w:p w14:paraId="29BE88E0" w14:textId="13DFBFC8" w:rsidR="000B327F" w:rsidRPr="000B327F" w:rsidRDefault="000B327F" w:rsidP="000B327F">
      <w:pPr>
        <w:pStyle w:val="RAMQParagraphe"/>
        <w:rPr>
          <w:lang w:val="fr-CA"/>
        </w:rPr>
      </w:pPr>
      <w:r w:rsidRPr="000B327F">
        <w:rPr>
          <w:lang w:val="fr-CA"/>
        </w:rPr>
        <w:t>nngroup.com</w:t>
      </w:r>
    </w:p>
    <w:sectPr w:rsidR="000B327F" w:rsidRPr="000B327F" w:rsidSect="00925DFD">
      <w:headerReference w:type="default" r:id="rId19"/>
      <w:footerReference w:type="default" r:id="rId20"/>
      <w:pgSz w:w="11906" w:h="16838"/>
      <w:pgMar w:top="1134" w:right="1134" w:bottom="1134" w:left="2268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EEE3" w14:textId="77777777" w:rsidR="006170A2" w:rsidRDefault="006170A2" w:rsidP="00D30A8A">
      <w:r>
        <w:separator/>
      </w:r>
    </w:p>
  </w:endnote>
  <w:endnote w:type="continuationSeparator" w:id="0">
    <w:p w14:paraId="6B7590DE" w14:textId="77777777" w:rsidR="006170A2" w:rsidRDefault="006170A2" w:rsidP="00D3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061" w:type="dxa"/>
      <w:tblInd w:w="-5" w:type="dxa"/>
      <w:tblBorders>
        <w:top w:val="single" w:sz="4" w:space="0" w:color="ADADAD" w:themeColor="background2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1"/>
    </w:tblGrid>
    <w:tr w:rsidR="00D00BCE" w14:paraId="40BF7A32" w14:textId="77777777" w:rsidTr="00731D59">
      <w:trPr>
        <w:trHeight w:val="397"/>
      </w:trPr>
      <w:tc>
        <w:tcPr>
          <w:tcW w:w="3020" w:type="dxa"/>
        </w:tcPr>
        <w:p w14:paraId="010CB315" w14:textId="77777777" w:rsidR="00D00BCE" w:rsidRDefault="00D00BCE" w:rsidP="00D00BCE">
          <w:pPr>
            <w:pStyle w:val="RAMQDescription-celule-tableau"/>
          </w:pPr>
          <w:r>
            <w:fldChar w:fldCharType="begin"/>
          </w:r>
          <w:r>
            <w:instrText xml:space="preserve"> TIME \@ "d MMMM yyyy" </w:instrText>
          </w:r>
          <w:r>
            <w:fldChar w:fldCharType="separate"/>
          </w:r>
          <w:r w:rsidR="0015589F">
            <w:rPr>
              <w:noProof/>
            </w:rPr>
            <w:t>14 mai 2026</w:t>
          </w:r>
          <w:r>
            <w:fldChar w:fldCharType="end"/>
          </w:r>
        </w:p>
      </w:tc>
      <w:tc>
        <w:tcPr>
          <w:tcW w:w="3020" w:type="dxa"/>
        </w:tcPr>
        <w:p w14:paraId="5F3EE473" w14:textId="77777777" w:rsidR="00D00BCE" w:rsidRDefault="00D00BCE" w:rsidP="00D00BCE">
          <w:pPr>
            <w:pStyle w:val="RAMQDescription-celule-tableau"/>
            <w:jc w:val="center"/>
          </w:pPr>
          <w:r>
            <w:t>Guilherme Negreiros</w:t>
          </w:r>
        </w:p>
      </w:tc>
      <w:tc>
        <w:tcPr>
          <w:tcW w:w="3021" w:type="dxa"/>
        </w:tcPr>
        <w:p w14:paraId="0ACEF5FC" w14:textId="77777777" w:rsidR="00D00BCE" w:rsidRDefault="00D00BCE" w:rsidP="00D00BCE">
          <w:pPr>
            <w:pStyle w:val="RAMQDescription-celule-tableau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0CBFAC1B" w14:textId="77777777" w:rsidR="008942C4" w:rsidRPr="00D00BCE" w:rsidRDefault="008942C4" w:rsidP="00D00B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00B4" w14:textId="77777777" w:rsidR="006170A2" w:rsidRDefault="006170A2" w:rsidP="00D30A8A">
      <w:r>
        <w:separator/>
      </w:r>
    </w:p>
  </w:footnote>
  <w:footnote w:type="continuationSeparator" w:id="0">
    <w:p w14:paraId="4DB25335" w14:textId="77777777" w:rsidR="006170A2" w:rsidRDefault="006170A2" w:rsidP="00D30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8"/>
      <w:gridCol w:w="2808"/>
      <w:gridCol w:w="2808"/>
    </w:tblGrid>
    <w:tr w:rsidR="00A754AF" w14:paraId="7A0FBD50" w14:textId="77777777" w:rsidTr="00925DFD">
      <w:trPr>
        <w:trHeight w:val="300"/>
      </w:trPr>
      <w:tc>
        <w:tcPr>
          <w:tcW w:w="3055" w:type="dxa"/>
        </w:tcPr>
        <w:p w14:paraId="4FD38475" w14:textId="77777777" w:rsidR="612D4613" w:rsidRDefault="00A754AF" w:rsidP="00925DFD">
          <w:pPr>
            <w:pStyle w:val="En-tte"/>
          </w:pPr>
          <w:r>
            <w:rPr>
              <w:noProof/>
            </w:rPr>
            <w:drawing>
              <wp:inline distT="0" distB="0" distL="0" distR="0" wp14:anchorId="5540C513" wp14:editId="30D558B9">
                <wp:extent cx="326572" cy="207819"/>
                <wp:effectExtent l="0" t="0" r="0" b="1905"/>
                <wp:docPr id="360790175" name="Graphiqu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234905" name="Graphique 666234905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671" cy="214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8" w:type="dxa"/>
        </w:tcPr>
        <w:p w14:paraId="008D6063" w14:textId="77777777" w:rsidR="612D4613" w:rsidRDefault="612D4613" w:rsidP="00D30A8A">
          <w:pPr>
            <w:pStyle w:val="En-tte"/>
          </w:pPr>
        </w:p>
      </w:tc>
      <w:tc>
        <w:tcPr>
          <w:tcW w:w="3008" w:type="dxa"/>
        </w:tcPr>
        <w:p w14:paraId="4AB76E50" w14:textId="77777777" w:rsidR="612D4613" w:rsidRDefault="612D4613" w:rsidP="00D30A8A">
          <w:pPr>
            <w:pStyle w:val="En-tte"/>
          </w:pPr>
        </w:p>
      </w:tc>
    </w:tr>
  </w:tbl>
  <w:p w14:paraId="48DEB1F4" w14:textId="77777777" w:rsidR="612D4613" w:rsidRDefault="612D4613" w:rsidP="00D30A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B66"/>
    <w:multiLevelType w:val="multilevel"/>
    <w:tmpl w:val="FF2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2B4"/>
    <w:multiLevelType w:val="multilevel"/>
    <w:tmpl w:val="B1A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05C1"/>
    <w:multiLevelType w:val="multilevel"/>
    <w:tmpl w:val="CF1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E1288"/>
    <w:multiLevelType w:val="hybridMultilevel"/>
    <w:tmpl w:val="DA06B7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F0120"/>
    <w:multiLevelType w:val="hybridMultilevel"/>
    <w:tmpl w:val="5BCAC60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A2F2A"/>
    <w:multiLevelType w:val="multilevel"/>
    <w:tmpl w:val="3DE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B6944"/>
    <w:multiLevelType w:val="hybridMultilevel"/>
    <w:tmpl w:val="29C02C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54CED"/>
    <w:multiLevelType w:val="hybridMultilevel"/>
    <w:tmpl w:val="E480B308"/>
    <w:lvl w:ilvl="0" w:tplc="CD804242">
      <w:start w:val="1"/>
      <w:numFmt w:val="decimal"/>
      <w:lvlText w:val="%1."/>
      <w:lvlJc w:val="left"/>
      <w:pPr>
        <w:ind w:left="720" w:hanging="360"/>
      </w:pPr>
    </w:lvl>
    <w:lvl w:ilvl="1" w:tplc="2FE4B816">
      <w:numFmt w:val="decimal"/>
      <w:lvlText w:val=""/>
      <w:lvlJc w:val="left"/>
    </w:lvl>
    <w:lvl w:ilvl="2" w:tplc="BCC43C36">
      <w:numFmt w:val="decimal"/>
      <w:lvlText w:val=""/>
      <w:lvlJc w:val="left"/>
    </w:lvl>
    <w:lvl w:ilvl="3" w:tplc="53067E22">
      <w:numFmt w:val="decimal"/>
      <w:lvlText w:val=""/>
      <w:lvlJc w:val="left"/>
    </w:lvl>
    <w:lvl w:ilvl="4" w:tplc="7D082F08">
      <w:numFmt w:val="decimal"/>
      <w:lvlText w:val=""/>
      <w:lvlJc w:val="left"/>
    </w:lvl>
    <w:lvl w:ilvl="5" w:tplc="969EBE8C">
      <w:numFmt w:val="decimal"/>
      <w:lvlText w:val=""/>
      <w:lvlJc w:val="left"/>
    </w:lvl>
    <w:lvl w:ilvl="6" w:tplc="AC4E9B80">
      <w:numFmt w:val="decimal"/>
      <w:lvlText w:val=""/>
      <w:lvlJc w:val="left"/>
    </w:lvl>
    <w:lvl w:ilvl="7" w:tplc="1D6E6FCA">
      <w:numFmt w:val="decimal"/>
      <w:lvlText w:val=""/>
      <w:lvlJc w:val="left"/>
    </w:lvl>
    <w:lvl w:ilvl="8" w:tplc="359AABB4">
      <w:numFmt w:val="decimal"/>
      <w:lvlText w:val=""/>
      <w:lvlJc w:val="left"/>
    </w:lvl>
  </w:abstractNum>
  <w:abstractNum w:abstractNumId="8" w15:restartNumberingAfterBreak="0">
    <w:nsid w:val="26AF4A96"/>
    <w:multiLevelType w:val="multilevel"/>
    <w:tmpl w:val="642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C3E63"/>
    <w:multiLevelType w:val="multilevel"/>
    <w:tmpl w:val="3606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F06A9"/>
    <w:multiLevelType w:val="hybridMultilevel"/>
    <w:tmpl w:val="57B29B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06D67"/>
    <w:multiLevelType w:val="hybridMultilevel"/>
    <w:tmpl w:val="F4AC29F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77566"/>
    <w:multiLevelType w:val="multilevel"/>
    <w:tmpl w:val="3580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933A6"/>
    <w:multiLevelType w:val="hybridMultilevel"/>
    <w:tmpl w:val="0A3E6DF4"/>
    <w:lvl w:ilvl="0" w:tplc="C8CA7FC2">
      <w:start w:val="1"/>
      <w:numFmt w:val="bullet"/>
      <w:lvlText w:val="●"/>
      <w:lvlJc w:val="left"/>
      <w:pPr>
        <w:ind w:left="720" w:hanging="360"/>
      </w:pPr>
    </w:lvl>
    <w:lvl w:ilvl="1" w:tplc="D9342F72">
      <w:start w:val="1"/>
      <w:numFmt w:val="bullet"/>
      <w:lvlText w:val="○"/>
      <w:lvlJc w:val="left"/>
      <w:pPr>
        <w:ind w:left="1440" w:hanging="360"/>
      </w:pPr>
    </w:lvl>
    <w:lvl w:ilvl="2" w:tplc="9C98FB6C">
      <w:start w:val="1"/>
      <w:numFmt w:val="bullet"/>
      <w:lvlText w:val="■"/>
      <w:lvlJc w:val="left"/>
      <w:pPr>
        <w:ind w:left="2160" w:hanging="360"/>
      </w:pPr>
    </w:lvl>
    <w:lvl w:ilvl="3" w:tplc="E1980832">
      <w:start w:val="1"/>
      <w:numFmt w:val="bullet"/>
      <w:lvlText w:val="●"/>
      <w:lvlJc w:val="left"/>
      <w:pPr>
        <w:ind w:left="2880" w:hanging="360"/>
      </w:pPr>
    </w:lvl>
    <w:lvl w:ilvl="4" w:tplc="AEF43416">
      <w:start w:val="1"/>
      <w:numFmt w:val="bullet"/>
      <w:lvlText w:val="○"/>
      <w:lvlJc w:val="left"/>
      <w:pPr>
        <w:ind w:left="3600" w:hanging="360"/>
      </w:pPr>
    </w:lvl>
    <w:lvl w:ilvl="5" w:tplc="8F4A9528">
      <w:start w:val="1"/>
      <w:numFmt w:val="bullet"/>
      <w:lvlText w:val="■"/>
      <w:lvlJc w:val="left"/>
      <w:pPr>
        <w:ind w:left="4320" w:hanging="360"/>
      </w:pPr>
    </w:lvl>
    <w:lvl w:ilvl="6" w:tplc="A426D5B4">
      <w:start w:val="1"/>
      <w:numFmt w:val="bullet"/>
      <w:lvlText w:val="●"/>
      <w:lvlJc w:val="left"/>
      <w:pPr>
        <w:ind w:left="5040" w:hanging="360"/>
      </w:pPr>
    </w:lvl>
    <w:lvl w:ilvl="7" w:tplc="0A7692C6">
      <w:start w:val="1"/>
      <w:numFmt w:val="bullet"/>
      <w:lvlText w:val="●"/>
      <w:lvlJc w:val="left"/>
      <w:pPr>
        <w:ind w:left="5760" w:hanging="360"/>
      </w:pPr>
    </w:lvl>
    <w:lvl w:ilvl="8" w:tplc="41143004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0BB791F"/>
    <w:multiLevelType w:val="hybridMultilevel"/>
    <w:tmpl w:val="E940EC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E6D0F"/>
    <w:multiLevelType w:val="hybridMultilevel"/>
    <w:tmpl w:val="9282284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947B39"/>
    <w:multiLevelType w:val="hybridMultilevel"/>
    <w:tmpl w:val="076CFA26"/>
    <w:lvl w:ilvl="0" w:tplc="311EAE92">
      <w:start w:val="1"/>
      <w:numFmt w:val="decimal"/>
      <w:lvlText w:val="%1."/>
      <w:lvlJc w:val="left"/>
      <w:pPr>
        <w:ind w:left="1020" w:hanging="360"/>
      </w:pPr>
    </w:lvl>
    <w:lvl w:ilvl="1" w:tplc="8874716A">
      <w:start w:val="1"/>
      <w:numFmt w:val="decimal"/>
      <w:lvlText w:val="%2."/>
      <w:lvlJc w:val="left"/>
      <w:pPr>
        <w:ind w:left="1020" w:hanging="360"/>
      </w:pPr>
    </w:lvl>
    <w:lvl w:ilvl="2" w:tplc="6D607D2C">
      <w:start w:val="1"/>
      <w:numFmt w:val="decimal"/>
      <w:lvlText w:val="%3."/>
      <w:lvlJc w:val="left"/>
      <w:pPr>
        <w:ind w:left="1020" w:hanging="360"/>
      </w:pPr>
    </w:lvl>
    <w:lvl w:ilvl="3" w:tplc="9B1043D0">
      <w:start w:val="1"/>
      <w:numFmt w:val="decimal"/>
      <w:lvlText w:val="%4."/>
      <w:lvlJc w:val="left"/>
      <w:pPr>
        <w:ind w:left="1020" w:hanging="360"/>
      </w:pPr>
    </w:lvl>
    <w:lvl w:ilvl="4" w:tplc="12E089B0">
      <w:start w:val="1"/>
      <w:numFmt w:val="decimal"/>
      <w:lvlText w:val="%5."/>
      <w:lvlJc w:val="left"/>
      <w:pPr>
        <w:ind w:left="1020" w:hanging="360"/>
      </w:pPr>
    </w:lvl>
    <w:lvl w:ilvl="5" w:tplc="B3AC56A4">
      <w:start w:val="1"/>
      <w:numFmt w:val="decimal"/>
      <w:lvlText w:val="%6."/>
      <w:lvlJc w:val="left"/>
      <w:pPr>
        <w:ind w:left="1020" w:hanging="360"/>
      </w:pPr>
    </w:lvl>
    <w:lvl w:ilvl="6" w:tplc="50C28B6A">
      <w:start w:val="1"/>
      <w:numFmt w:val="decimal"/>
      <w:lvlText w:val="%7."/>
      <w:lvlJc w:val="left"/>
      <w:pPr>
        <w:ind w:left="1020" w:hanging="360"/>
      </w:pPr>
    </w:lvl>
    <w:lvl w:ilvl="7" w:tplc="DB6C6A28">
      <w:start w:val="1"/>
      <w:numFmt w:val="decimal"/>
      <w:lvlText w:val="%8."/>
      <w:lvlJc w:val="left"/>
      <w:pPr>
        <w:ind w:left="1020" w:hanging="360"/>
      </w:pPr>
    </w:lvl>
    <w:lvl w:ilvl="8" w:tplc="D9007304">
      <w:start w:val="1"/>
      <w:numFmt w:val="decimal"/>
      <w:lvlText w:val="%9."/>
      <w:lvlJc w:val="left"/>
      <w:pPr>
        <w:ind w:left="1020" w:hanging="360"/>
      </w:pPr>
    </w:lvl>
  </w:abstractNum>
  <w:abstractNum w:abstractNumId="17" w15:restartNumberingAfterBreak="0">
    <w:nsid w:val="4DFF666B"/>
    <w:multiLevelType w:val="multilevel"/>
    <w:tmpl w:val="B3B0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E1FC8"/>
    <w:multiLevelType w:val="hybridMultilevel"/>
    <w:tmpl w:val="E21277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5E7516"/>
    <w:multiLevelType w:val="hybridMultilevel"/>
    <w:tmpl w:val="4830B710"/>
    <w:lvl w:ilvl="0" w:tplc="9370D8F4">
      <w:start w:val="1"/>
      <w:numFmt w:val="decimal"/>
      <w:lvlText w:val="%1."/>
      <w:lvlJc w:val="left"/>
      <w:pPr>
        <w:ind w:left="1020" w:hanging="360"/>
      </w:pPr>
    </w:lvl>
    <w:lvl w:ilvl="1" w:tplc="B268DE82">
      <w:start w:val="1"/>
      <w:numFmt w:val="decimal"/>
      <w:lvlText w:val="%2."/>
      <w:lvlJc w:val="left"/>
      <w:pPr>
        <w:ind w:left="1020" w:hanging="360"/>
      </w:pPr>
    </w:lvl>
    <w:lvl w:ilvl="2" w:tplc="DF62372E">
      <w:start w:val="1"/>
      <w:numFmt w:val="decimal"/>
      <w:lvlText w:val="%3."/>
      <w:lvlJc w:val="left"/>
      <w:pPr>
        <w:ind w:left="1020" w:hanging="360"/>
      </w:pPr>
    </w:lvl>
    <w:lvl w:ilvl="3" w:tplc="2A1CF98E">
      <w:start w:val="1"/>
      <w:numFmt w:val="decimal"/>
      <w:lvlText w:val="%4."/>
      <w:lvlJc w:val="left"/>
      <w:pPr>
        <w:ind w:left="1020" w:hanging="360"/>
      </w:pPr>
    </w:lvl>
    <w:lvl w:ilvl="4" w:tplc="749AB43A">
      <w:start w:val="1"/>
      <w:numFmt w:val="decimal"/>
      <w:lvlText w:val="%5."/>
      <w:lvlJc w:val="left"/>
      <w:pPr>
        <w:ind w:left="1020" w:hanging="360"/>
      </w:pPr>
    </w:lvl>
    <w:lvl w:ilvl="5" w:tplc="A7DC3228">
      <w:start w:val="1"/>
      <w:numFmt w:val="decimal"/>
      <w:lvlText w:val="%6."/>
      <w:lvlJc w:val="left"/>
      <w:pPr>
        <w:ind w:left="1020" w:hanging="360"/>
      </w:pPr>
    </w:lvl>
    <w:lvl w:ilvl="6" w:tplc="73AC242A">
      <w:start w:val="1"/>
      <w:numFmt w:val="decimal"/>
      <w:lvlText w:val="%7."/>
      <w:lvlJc w:val="left"/>
      <w:pPr>
        <w:ind w:left="1020" w:hanging="360"/>
      </w:pPr>
    </w:lvl>
    <w:lvl w:ilvl="7" w:tplc="DEFE356E">
      <w:start w:val="1"/>
      <w:numFmt w:val="decimal"/>
      <w:lvlText w:val="%8."/>
      <w:lvlJc w:val="left"/>
      <w:pPr>
        <w:ind w:left="1020" w:hanging="360"/>
      </w:pPr>
    </w:lvl>
    <w:lvl w:ilvl="8" w:tplc="3364FD3A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550E3244"/>
    <w:multiLevelType w:val="multilevel"/>
    <w:tmpl w:val="4F0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C3881"/>
    <w:multiLevelType w:val="multilevel"/>
    <w:tmpl w:val="D1D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73B17"/>
    <w:multiLevelType w:val="hybridMultilevel"/>
    <w:tmpl w:val="35A217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BD4796"/>
    <w:multiLevelType w:val="hybridMultilevel"/>
    <w:tmpl w:val="1C74FA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61468A"/>
    <w:multiLevelType w:val="hybridMultilevel"/>
    <w:tmpl w:val="D83C0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B127BD"/>
    <w:multiLevelType w:val="hybridMultilevel"/>
    <w:tmpl w:val="DB8E98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43AC6"/>
    <w:multiLevelType w:val="multilevel"/>
    <w:tmpl w:val="E83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9559D"/>
    <w:multiLevelType w:val="multilevel"/>
    <w:tmpl w:val="705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2707E"/>
    <w:multiLevelType w:val="multilevel"/>
    <w:tmpl w:val="D66E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E1C56"/>
    <w:multiLevelType w:val="hybridMultilevel"/>
    <w:tmpl w:val="AB10F9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870FF"/>
    <w:multiLevelType w:val="hybridMultilevel"/>
    <w:tmpl w:val="8D94DF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A2C87"/>
    <w:multiLevelType w:val="hybridMultilevel"/>
    <w:tmpl w:val="BFC46814"/>
    <w:lvl w:ilvl="0" w:tplc="2A3EF582">
      <w:start w:val="1"/>
      <w:numFmt w:val="bullet"/>
      <w:lvlText w:val="•"/>
      <w:lvlJc w:val="left"/>
      <w:pPr>
        <w:ind w:left="720" w:hanging="360"/>
      </w:pPr>
    </w:lvl>
    <w:lvl w:ilvl="1" w:tplc="19FAE82C">
      <w:numFmt w:val="decimal"/>
      <w:lvlText w:val=""/>
      <w:lvlJc w:val="left"/>
    </w:lvl>
    <w:lvl w:ilvl="2" w:tplc="9A3EDF50">
      <w:numFmt w:val="decimal"/>
      <w:lvlText w:val=""/>
      <w:lvlJc w:val="left"/>
    </w:lvl>
    <w:lvl w:ilvl="3" w:tplc="8B0480F8">
      <w:numFmt w:val="decimal"/>
      <w:lvlText w:val=""/>
      <w:lvlJc w:val="left"/>
    </w:lvl>
    <w:lvl w:ilvl="4" w:tplc="3238E4A6">
      <w:numFmt w:val="decimal"/>
      <w:lvlText w:val=""/>
      <w:lvlJc w:val="left"/>
    </w:lvl>
    <w:lvl w:ilvl="5" w:tplc="739CBBA4">
      <w:numFmt w:val="decimal"/>
      <w:lvlText w:val=""/>
      <w:lvlJc w:val="left"/>
    </w:lvl>
    <w:lvl w:ilvl="6" w:tplc="27A6571A">
      <w:numFmt w:val="decimal"/>
      <w:lvlText w:val=""/>
      <w:lvlJc w:val="left"/>
    </w:lvl>
    <w:lvl w:ilvl="7" w:tplc="ED30D0AC">
      <w:numFmt w:val="decimal"/>
      <w:lvlText w:val=""/>
      <w:lvlJc w:val="left"/>
    </w:lvl>
    <w:lvl w:ilvl="8" w:tplc="0554DFD0">
      <w:numFmt w:val="decimal"/>
      <w:lvlText w:val=""/>
      <w:lvlJc w:val="left"/>
    </w:lvl>
  </w:abstractNum>
  <w:abstractNum w:abstractNumId="32" w15:restartNumberingAfterBreak="0">
    <w:nsid w:val="7ED32B67"/>
    <w:multiLevelType w:val="hybridMultilevel"/>
    <w:tmpl w:val="5EF40FCE"/>
    <w:lvl w:ilvl="0" w:tplc="14C2AA18">
      <w:start w:val="1"/>
      <w:numFmt w:val="bullet"/>
      <w:pStyle w:val="RAMQListe"/>
      <w:lvlText w:val="•"/>
      <w:lvlJc w:val="left"/>
      <w:pPr>
        <w:ind w:left="720" w:hanging="360"/>
      </w:p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216C0A"/>
    <w:multiLevelType w:val="hybridMultilevel"/>
    <w:tmpl w:val="108AEB6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952098">
    <w:abstractNumId w:val="13"/>
    <w:lvlOverride w:ilvl="0">
      <w:startOverride w:val="1"/>
    </w:lvlOverride>
  </w:num>
  <w:num w:numId="2" w16cid:durableId="554507770">
    <w:abstractNumId w:val="31"/>
    <w:lvlOverride w:ilvl="0">
      <w:startOverride w:val="1"/>
    </w:lvlOverride>
  </w:num>
  <w:num w:numId="3" w16cid:durableId="598224125">
    <w:abstractNumId w:val="7"/>
    <w:lvlOverride w:ilvl="0">
      <w:startOverride w:val="1"/>
    </w:lvlOverride>
  </w:num>
  <w:num w:numId="4" w16cid:durableId="869034430">
    <w:abstractNumId w:val="21"/>
  </w:num>
  <w:num w:numId="5" w16cid:durableId="1135412652">
    <w:abstractNumId w:val="1"/>
  </w:num>
  <w:num w:numId="6" w16cid:durableId="1421876774">
    <w:abstractNumId w:val="18"/>
  </w:num>
  <w:num w:numId="7" w16cid:durableId="2061634082">
    <w:abstractNumId w:val="23"/>
  </w:num>
  <w:num w:numId="8" w16cid:durableId="1078476120">
    <w:abstractNumId w:val="6"/>
  </w:num>
  <w:num w:numId="9" w16cid:durableId="350497016">
    <w:abstractNumId w:val="29"/>
  </w:num>
  <w:num w:numId="10" w16cid:durableId="719092366">
    <w:abstractNumId w:val="30"/>
  </w:num>
  <w:num w:numId="11" w16cid:durableId="381831700">
    <w:abstractNumId w:val="10"/>
  </w:num>
  <w:num w:numId="12" w16cid:durableId="695809560">
    <w:abstractNumId w:val="24"/>
  </w:num>
  <w:num w:numId="13" w16cid:durableId="363672297">
    <w:abstractNumId w:val="22"/>
  </w:num>
  <w:num w:numId="14" w16cid:durableId="1680036415">
    <w:abstractNumId w:val="33"/>
  </w:num>
  <w:num w:numId="15" w16cid:durableId="225840216">
    <w:abstractNumId w:val="14"/>
  </w:num>
  <w:num w:numId="16" w16cid:durableId="2145729437">
    <w:abstractNumId w:val="16"/>
  </w:num>
  <w:num w:numId="17" w16cid:durableId="398214432">
    <w:abstractNumId w:val="19"/>
  </w:num>
  <w:num w:numId="18" w16cid:durableId="1969431146">
    <w:abstractNumId w:val="32"/>
  </w:num>
  <w:num w:numId="19" w16cid:durableId="838350857">
    <w:abstractNumId w:val="25"/>
  </w:num>
  <w:num w:numId="20" w16cid:durableId="581716235">
    <w:abstractNumId w:val="3"/>
  </w:num>
  <w:num w:numId="21" w16cid:durableId="1343820514">
    <w:abstractNumId w:val="4"/>
  </w:num>
  <w:num w:numId="22" w16cid:durableId="540095131">
    <w:abstractNumId w:val="32"/>
  </w:num>
  <w:num w:numId="23" w16cid:durableId="66341966">
    <w:abstractNumId w:val="17"/>
  </w:num>
  <w:num w:numId="24" w16cid:durableId="1996298145">
    <w:abstractNumId w:val="5"/>
  </w:num>
  <w:num w:numId="25" w16cid:durableId="47074153">
    <w:abstractNumId w:val="8"/>
  </w:num>
  <w:num w:numId="26" w16cid:durableId="939991471">
    <w:abstractNumId w:val="12"/>
  </w:num>
  <w:num w:numId="27" w16cid:durableId="598024950">
    <w:abstractNumId w:val="26"/>
  </w:num>
  <w:num w:numId="28" w16cid:durableId="1154175145">
    <w:abstractNumId w:val="27"/>
  </w:num>
  <w:num w:numId="29" w16cid:durableId="730732582">
    <w:abstractNumId w:val="9"/>
  </w:num>
  <w:num w:numId="30" w16cid:durableId="1738630813">
    <w:abstractNumId w:val="2"/>
  </w:num>
  <w:num w:numId="31" w16cid:durableId="1317758721">
    <w:abstractNumId w:val="28"/>
  </w:num>
  <w:num w:numId="32" w16cid:durableId="343822054">
    <w:abstractNumId w:val="20"/>
  </w:num>
  <w:num w:numId="33" w16cid:durableId="957183364">
    <w:abstractNumId w:val="0"/>
  </w:num>
  <w:num w:numId="34" w16cid:durableId="1743521418">
    <w:abstractNumId w:val="11"/>
  </w:num>
  <w:num w:numId="35" w16cid:durableId="8034296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attachedTemplate r:id="rId1"/>
  <w:stylePaneFormatFilter w:val="1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89F"/>
    <w:rsid w:val="000033DC"/>
    <w:rsid w:val="00012638"/>
    <w:rsid w:val="00014831"/>
    <w:rsid w:val="00015D0E"/>
    <w:rsid w:val="000160A9"/>
    <w:rsid w:val="00017EB3"/>
    <w:rsid w:val="0002228F"/>
    <w:rsid w:val="00026A5C"/>
    <w:rsid w:val="00027158"/>
    <w:rsid w:val="00031C68"/>
    <w:rsid w:val="000361C4"/>
    <w:rsid w:val="00037AE9"/>
    <w:rsid w:val="0004754E"/>
    <w:rsid w:val="00053257"/>
    <w:rsid w:val="00064CEE"/>
    <w:rsid w:val="00072789"/>
    <w:rsid w:val="00072BE4"/>
    <w:rsid w:val="00076BB0"/>
    <w:rsid w:val="000810E2"/>
    <w:rsid w:val="00087629"/>
    <w:rsid w:val="00087CCD"/>
    <w:rsid w:val="000908F4"/>
    <w:rsid w:val="00096A9D"/>
    <w:rsid w:val="000B327F"/>
    <w:rsid w:val="000B3451"/>
    <w:rsid w:val="000B4470"/>
    <w:rsid w:val="000C74A3"/>
    <w:rsid w:val="000D3277"/>
    <w:rsid w:val="000D65F5"/>
    <w:rsid w:val="000E3A73"/>
    <w:rsid w:val="000E4747"/>
    <w:rsid w:val="000E4AE7"/>
    <w:rsid w:val="000E571B"/>
    <w:rsid w:val="000E6212"/>
    <w:rsid w:val="000E68D7"/>
    <w:rsid w:val="000E7021"/>
    <w:rsid w:val="000E7F12"/>
    <w:rsid w:val="000F529A"/>
    <w:rsid w:val="0010286A"/>
    <w:rsid w:val="00102A18"/>
    <w:rsid w:val="00103072"/>
    <w:rsid w:val="001115A3"/>
    <w:rsid w:val="00114F0F"/>
    <w:rsid w:val="001152BE"/>
    <w:rsid w:val="00123F02"/>
    <w:rsid w:val="001268E7"/>
    <w:rsid w:val="00134845"/>
    <w:rsid w:val="001402B3"/>
    <w:rsid w:val="001411E7"/>
    <w:rsid w:val="00145BF0"/>
    <w:rsid w:val="00151579"/>
    <w:rsid w:val="0015175E"/>
    <w:rsid w:val="00151B47"/>
    <w:rsid w:val="00152F6B"/>
    <w:rsid w:val="00153789"/>
    <w:rsid w:val="00154C45"/>
    <w:rsid w:val="0015589F"/>
    <w:rsid w:val="00155DEB"/>
    <w:rsid w:val="001601B8"/>
    <w:rsid w:val="00162B9C"/>
    <w:rsid w:val="00166E5B"/>
    <w:rsid w:val="00166FA3"/>
    <w:rsid w:val="0019103E"/>
    <w:rsid w:val="001931E1"/>
    <w:rsid w:val="00194680"/>
    <w:rsid w:val="00195234"/>
    <w:rsid w:val="00197E3B"/>
    <w:rsid w:val="001A61DB"/>
    <w:rsid w:val="001B3429"/>
    <w:rsid w:val="001C0095"/>
    <w:rsid w:val="001C22D7"/>
    <w:rsid w:val="001C71C9"/>
    <w:rsid w:val="001D0CCA"/>
    <w:rsid w:val="001D41AB"/>
    <w:rsid w:val="001F3BF5"/>
    <w:rsid w:val="001F623A"/>
    <w:rsid w:val="00200638"/>
    <w:rsid w:val="002016B2"/>
    <w:rsid w:val="0020373C"/>
    <w:rsid w:val="00204889"/>
    <w:rsid w:val="002075CF"/>
    <w:rsid w:val="00210739"/>
    <w:rsid w:val="00223B55"/>
    <w:rsid w:val="00226AC2"/>
    <w:rsid w:val="0023023C"/>
    <w:rsid w:val="0023078A"/>
    <w:rsid w:val="0023534E"/>
    <w:rsid w:val="00237604"/>
    <w:rsid w:val="002458DC"/>
    <w:rsid w:val="002511D6"/>
    <w:rsid w:val="00253988"/>
    <w:rsid w:val="00256E29"/>
    <w:rsid w:val="00261F8C"/>
    <w:rsid w:val="002624D7"/>
    <w:rsid w:val="00266D24"/>
    <w:rsid w:val="00267D0A"/>
    <w:rsid w:val="002705A9"/>
    <w:rsid w:val="00274558"/>
    <w:rsid w:val="002770D2"/>
    <w:rsid w:val="00284DA7"/>
    <w:rsid w:val="00285A96"/>
    <w:rsid w:val="0029240C"/>
    <w:rsid w:val="00294DB9"/>
    <w:rsid w:val="00296A26"/>
    <w:rsid w:val="002A1F93"/>
    <w:rsid w:val="002B1364"/>
    <w:rsid w:val="002B1552"/>
    <w:rsid w:val="002B306C"/>
    <w:rsid w:val="002C18C6"/>
    <w:rsid w:val="002C2FFA"/>
    <w:rsid w:val="002D59B5"/>
    <w:rsid w:val="002D7165"/>
    <w:rsid w:val="002D796F"/>
    <w:rsid w:val="002E1035"/>
    <w:rsid w:val="002E1CA5"/>
    <w:rsid w:val="00314837"/>
    <w:rsid w:val="00322C22"/>
    <w:rsid w:val="00325940"/>
    <w:rsid w:val="003341CB"/>
    <w:rsid w:val="00345E91"/>
    <w:rsid w:val="00354E52"/>
    <w:rsid w:val="0035638F"/>
    <w:rsid w:val="00356D5E"/>
    <w:rsid w:val="003602DF"/>
    <w:rsid w:val="003625E5"/>
    <w:rsid w:val="00362F74"/>
    <w:rsid w:val="00363C9F"/>
    <w:rsid w:val="003718A7"/>
    <w:rsid w:val="00371914"/>
    <w:rsid w:val="00372E0F"/>
    <w:rsid w:val="00373E0B"/>
    <w:rsid w:val="00383E7E"/>
    <w:rsid w:val="003950DC"/>
    <w:rsid w:val="003A34A7"/>
    <w:rsid w:val="003B02B5"/>
    <w:rsid w:val="003B0359"/>
    <w:rsid w:val="003B5501"/>
    <w:rsid w:val="003B5DDA"/>
    <w:rsid w:val="003C0AC7"/>
    <w:rsid w:val="003C7E8B"/>
    <w:rsid w:val="003D063B"/>
    <w:rsid w:val="003D607B"/>
    <w:rsid w:val="003E57B4"/>
    <w:rsid w:val="003F0CA9"/>
    <w:rsid w:val="00405069"/>
    <w:rsid w:val="0040573F"/>
    <w:rsid w:val="00406E36"/>
    <w:rsid w:val="00422DD9"/>
    <w:rsid w:val="00426758"/>
    <w:rsid w:val="004312B8"/>
    <w:rsid w:val="00436472"/>
    <w:rsid w:val="00442176"/>
    <w:rsid w:val="0044422D"/>
    <w:rsid w:val="00444785"/>
    <w:rsid w:val="00450605"/>
    <w:rsid w:val="004631C7"/>
    <w:rsid w:val="00465436"/>
    <w:rsid w:val="00467C60"/>
    <w:rsid w:val="0047418F"/>
    <w:rsid w:val="004804F3"/>
    <w:rsid w:val="00487B97"/>
    <w:rsid w:val="00491455"/>
    <w:rsid w:val="004A015C"/>
    <w:rsid w:val="004A44CF"/>
    <w:rsid w:val="004A5E34"/>
    <w:rsid w:val="004A66B4"/>
    <w:rsid w:val="004A7B8E"/>
    <w:rsid w:val="004C53AE"/>
    <w:rsid w:val="004C79C5"/>
    <w:rsid w:val="004D6431"/>
    <w:rsid w:val="004D664A"/>
    <w:rsid w:val="004E45D3"/>
    <w:rsid w:val="004E4E4C"/>
    <w:rsid w:val="004E6543"/>
    <w:rsid w:val="004E7184"/>
    <w:rsid w:val="004F14E7"/>
    <w:rsid w:val="004F43FB"/>
    <w:rsid w:val="004F6B29"/>
    <w:rsid w:val="0050043E"/>
    <w:rsid w:val="00510713"/>
    <w:rsid w:val="00511DE8"/>
    <w:rsid w:val="00514359"/>
    <w:rsid w:val="00515F52"/>
    <w:rsid w:val="00535CC8"/>
    <w:rsid w:val="005400EF"/>
    <w:rsid w:val="005404AA"/>
    <w:rsid w:val="00544595"/>
    <w:rsid w:val="00544A69"/>
    <w:rsid w:val="00550058"/>
    <w:rsid w:val="0055307A"/>
    <w:rsid w:val="00554825"/>
    <w:rsid w:val="005647DF"/>
    <w:rsid w:val="00570881"/>
    <w:rsid w:val="00572172"/>
    <w:rsid w:val="00573499"/>
    <w:rsid w:val="00584D12"/>
    <w:rsid w:val="00591088"/>
    <w:rsid w:val="005A3454"/>
    <w:rsid w:val="005A3814"/>
    <w:rsid w:val="005A5A78"/>
    <w:rsid w:val="005A5F6C"/>
    <w:rsid w:val="005C4535"/>
    <w:rsid w:val="005D7D89"/>
    <w:rsid w:val="005E13B3"/>
    <w:rsid w:val="005E3C8D"/>
    <w:rsid w:val="005F3152"/>
    <w:rsid w:val="006024A4"/>
    <w:rsid w:val="00604A23"/>
    <w:rsid w:val="0060709C"/>
    <w:rsid w:val="006170A2"/>
    <w:rsid w:val="00624374"/>
    <w:rsid w:val="006245CE"/>
    <w:rsid w:val="006272C7"/>
    <w:rsid w:val="00633B93"/>
    <w:rsid w:val="00640199"/>
    <w:rsid w:val="00646F4E"/>
    <w:rsid w:val="00657851"/>
    <w:rsid w:val="0067049B"/>
    <w:rsid w:val="00676346"/>
    <w:rsid w:val="00676B54"/>
    <w:rsid w:val="00684E91"/>
    <w:rsid w:val="00687001"/>
    <w:rsid w:val="00690F07"/>
    <w:rsid w:val="006923DA"/>
    <w:rsid w:val="00692E83"/>
    <w:rsid w:val="0069583E"/>
    <w:rsid w:val="006B274B"/>
    <w:rsid w:val="006B5DE1"/>
    <w:rsid w:val="006C07ED"/>
    <w:rsid w:val="006D097D"/>
    <w:rsid w:val="006D73DE"/>
    <w:rsid w:val="006E48CD"/>
    <w:rsid w:val="006F2247"/>
    <w:rsid w:val="006F3A42"/>
    <w:rsid w:val="006F72C0"/>
    <w:rsid w:val="00700AC0"/>
    <w:rsid w:val="00727A8F"/>
    <w:rsid w:val="00730D08"/>
    <w:rsid w:val="00731D59"/>
    <w:rsid w:val="0073205D"/>
    <w:rsid w:val="0074007D"/>
    <w:rsid w:val="007516FD"/>
    <w:rsid w:val="00755581"/>
    <w:rsid w:val="00756E67"/>
    <w:rsid w:val="00760AC7"/>
    <w:rsid w:val="007653B6"/>
    <w:rsid w:val="00771985"/>
    <w:rsid w:val="00774419"/>
    <w:rsid w:val="00781888"/>
    <w:rsid w:val="007831E0"/>
    <w:rsid w:val="00787DD2"/>
    <w:rsid w:val="007A1C00"/>
    <w:rsid w:val="007A4755"/>
    <w:rsid w:val="007A64F9"/>
    <w:rsid w:val="007B2432"/>
    <w:rsid w:val="007B380E"/>
    <w:rsid w:val="007C3213"/>
    <w:rsid w:val="007D1700"/>
    <w:rsid w:val="007E0D51"/>
    <w:rsid w:val="007E6891"/>
    <w:rsid w:val="007F23DD"/>
    <w:rsid w:val="007F2978"/>
    <w:rsid w:val="007F542E"/>
    <w:rsid w:val="007F6A98"/>
    <w:rsid w:val="00801063"/>
    <w:rsid w:val="0080336B"/>
    <w:rsid w:val="00810EA6"/>
    <w:rsid w:val="00816162"/>
    <w:rsid w:val="00821A81"/>
    <w:rsid w:val="00827E32"/>
    <w:rsid w:val="00831BC3"/>
    <w:rsid w:val="008415B2"/>
    <w:rsid w:val="00841797"/>
    <w:rsid w:val="008429A5"/>
    <w:rsid w:val="0087250D"/>
    <w:rsid w:val="008728D2"/>
    <w:rsid w:val="00874160"/>
    <w:rsid w:val="00883800"/>
    <w:rsid w:val="00890334"/>
    <w:rsid w:val="00890410"/>
    <w:rsid w:val="00890CF7"/>
    <w:rsid w:val="008942C4"/>
    <w:rsid w:val="0089437B"/>
    <w:rsid w:val="00894D00"/>
    <w:rsid w:val="008961F5"/>
    <w:rsid w:val="008A18B2"/>
    <w:rsid w:val="008A2261"/>
    <w:rsid w:val="008A4260"/>
    <w:rsid w:val="008B46ED"/>
    <w:rsid w:val="008E01FC"/>
    <w:rsid w:val="008E086D"/>
    <w:rsid w:val="008E2F77"/>
    <w:rsid w:val="008F2954"/>
    <w:rsid w:val="008F58EF"/>
    <w:rsid w:val="00900DB3"/>
    <w:rsid w:val="00904B2D"/>
    <w:rsid w:val="00905CFF"/>
    <w:rsid w:val="009077AE"/>
    <w:rsid w:val="00917013"/>
    <w:rsid w:val="00921597"/>
    <w:rsid w:val="00925DFD"/>
    <w:rsid w:val="0093188D"/>
    <w:rsid w:val="00931AD1"/>
    <w:rsid w:val="00936932"/>
    <w:rsid w:val="00940F61"/>
    <w:rsid w:val="009434E6"/>
    <w:rsid w:val="00945386"/>
    <w:rsid w:val="00951A09"/>
    <w:rsid w:val="00951BBA"/>
    <w:rsid w:val="00955D75"/>
    <w:rsid w:val="00955FB4"/>
    <w:rsid w:val="00956F0C"/>
    <w:rsid w:val="0097064B"/>
    <w:rsid w:val="009869F9"/>
    <w:rsid w:val="00990847"/>
    <w:rsid w:val="00994003"/>
    <w:rsid w:val="009957B7"/>
    <w:rsid w:val="009A5042"/>
    <w:rsid w:val="009A64A5"/>
    <w:rsid w:val="009A7D77"/>
    <w:rsid w:val="009B0EA9"/>
    <w:rsid w:val="009B2906"/>
    <w:rsid w:val="009B4081"/>
    <w:rsid w:val="009B4708"/>
    <w:rsid w:val="009B4CD0"/>
    <w:rsid w:val="009C2C88"/>
    <w:rsid w:val="009C3C05"/>
    <w:rsid w:val="009C703F"/>
    <w:rsid w:val="009D0305"/>
    <w:rsid w:val="009D0AE8"/>
    <w:rsid w:val="009D181A"/>
    <w:rsid w:val="009E5AC3"/>
    <w:rsid w:val="009F1AD0"/>
    <w:rsid w:val="00A01B81"/>
    <w:rsid w:val="00A066CB"/>
    <w:rsid w:val="00A11AB2"/>
    <w:rsid w:val="00A178A2"/>
    <w:rsid w:val="00A203B1"/>
    <w:rsid w:val="00A2230E"/>
    <w:rsid w:val="00A2681A"/>
    <w:rsid w:val="00A30C42"/>
    <w:rsid w:val="00A32DB0"/>
    <w:rsid w:val="00A33605"/>
    <w:rsid w:val="00A359EE"/>
    <w:rsid w:val="00A469B2"/>
    <w:rsid w:val="00A50E9F"/>
    <w:rsid w:val="00A533A6"/>
    <w:rsid w:val="00A66B77"/>
    <w:rsid w:val="00A754AF"/>
    <w:rsid w:val="00A76274"/>
    <w:rsid w:val="00A8393C"/>
    <w:rsid w:val="00A85127"/>
    <w:rsid w:val="00A912D1"/>
    <w:rsid w:val="00A921D3"/>
    <w:rsid w:val="00A941D6"/>
    <w:rsid w:val="00AA1188"/>
    <w:rsid w:val="00AA2938"/>
    <w:rsid w:val="00AA2F50"/>
    <w:rsid w:val="00AA59B7"/>
    <w:rsid w:val="00AA7356"/>
    <w:rsid w:val="00AC0DD9"/>
    <w:rsid w:val="00AC6048"/>
    <w:rsid w:val="00AD1CCF"/>
    <w:rsid w:val="00AE126F"/>
    <w:rsid w:val="00AE744F"/>
    <w:rsid w:val="00AF5A64"/>
    <w:rsid w:val="00B043A8"/>
    <w:rsid w:val="00B067F4"/>
    <w:rsid w:val="00B07C50"/>
    <w:rsid w:val="00B1261B"/>
    <w:rsid w:val="00B12D96"/>
    <w:rsid w:val="00B20B31"/>
    <w:rsid w:val="00B21692"/>
    <w:rsid w:val="00B242C4"/>
    <w:rsid w:val="00B2701E"/>
    <w:rsid w:val="00B36E28"/>
    <w:rsid w:val="00B41CA6"/>
    <w:rsid w:val="00B44E23"/>
    <w:rsid w:val="00B45C2C"/>
    <w:rsid w:val="00B518CD"/>
    <w:rsid w:val="00B54D76"/>
    <w:rsid w:val="00B562D1"/>
    <w:rsid w:val="00B66BE8"/>
    <w:rsid w:val="00B755E4"/>
    <w:rsid w:val="00B75A7D"/>
    <w:rsid w:val="00B84359"/>
    <w:rsid w:val="00B95743"/>
    <w:rsid w:val="00B97BA4"/>
    <w:rsid w:val="00BA704C"/>
    <w:rsid w:val="00BB0562"/>
    <w:rsid w:val="00BC171D"/>
    <w:rsid w:val="00BC36C4"/>
    <w:rsid w:val="00BD1453"/>
    <w:rsid w:val="00BD794C"/>
    <w:rsid w:val="00BE245D"/>
    <w:rsid w:val="00BE4AE7"/>
    <w:rsid w:val="00BF7E61"/>
    <w:rsid w:val="00C00919"/>
    <w:rsid w:val="00C04097"/>
    <w:rsid w:val="00C067F8"/>
    <w:rsid w:val="00C159B7"/>
    <w:rsid w:val="00C267E4"/>
    <w:rsid w:val="00C41ED1"/>
    <w:rsid w:val="00C50258"/>
    <w:rsid w:val="00C5041D"/>
    <w:rsid w:val="00C5628D"/>
    <w:rsid w:val="00C5723A"/>
    <w:rsid w:val="00C607EC"/>
    <w:rsid w:val="00C64BB7"/>
    <w:rsid w:val="00C709CD"/>
    <w:rsid w:val="00C72CC2"/>
    <w:rsid w:val="00C8317F"/>
    <w:rsid w:val="00C84BB5"/>
    <w:rsid w:val="00C93AD3"/>
    <w:rsid w:val="00C94CDC"/>
    <w:rsid w:val="00CA3A43"/>
    <w:rsid w:val="00CA3E06"/>
    <w:rsid w:val="00CA5978"/>
    <w:rsid w:val="00CB6253"/>
    <w:rsid w:val="00CC6EA9"/>
    <w:rsid w:val="00CD15FD"/>
    <w:rsid w:val="00CD315F"/>
    <w:rsid w:val="00CD5102"/>
    <w:rsid w:val="00CD53BC"/>
    <w:rsid w:val="00CD6894"/>
    <w:rsid w:val="00CE344B"/>
    <w:rsid w:val="00CF0E91"/>
    <w:rsid w:val="00D00BCE"/>
    <w:rsid w:val="00D1193E"/>
    <w:rsid w:val="00D179C6"/>
    <w:rsid w:val="00D24D7C"/>
    <w:rsid w:val="00D24EB9"/>
    <w:rsid w:val="00D25F82"/>
    <w:rsid w:val="00D30A8A"/>
    <w:rsid w:val="00D3362D"/>
    <w:rsid w:val="00D37FBE"/>
    <w:rsid w:val="00D40658"/>
    <w:rsid w:val="00D547D9"/>
    <w:rsid w:val="00D569F4"/>
    <w:rsid w:val="00D74BCE"/>
    <w:rsid w:val="00D96335"/>
    <w:rsid w:val="00DA1A55"/>
    <w:rsid w:val="00DB05DD"/>
    <w:rsid w:val="00DB31F7"/>
    <w:rsid w:val="00DD3789"/>
    <w:rsid w:val="00DD5A5D"/>
    <w:rsid w:val="00DD603E"/>
    <w:rsid w:val="00DE058C"/>
    <w:rsid w:val="00DE5AB6"/>
    <w:rsid w:val="00DE5ED5"/>
    <w:rsid w:val="00DF1C8B"/>
    <w:rsid w:val="00E11225"/>
    <w:rsid w:val="00E13C77"/>
    <w:rsid w:val="00E20064"/>
    <w:rsid w:val="00E21E61"/>
    <w:rsid w:val="00E25BC6"/>
    <w:rsid w:val="00E31B9C"/>
    <w:rsid w:val="00E424C9"/>
    <w:rsid w:val="00E454C7"/>
    <w:rsid w:val="00E60FC3"/>
    <w:rsid w:val="00E62AAE"/>
    <w:rsid w:val="00E66AA5"/>
    <w:rsid w:val="00E75D16"/>
    <w:rsid w:val="00E81C62"/>
    <w:rsid w:val="00E83394"/>
    <w:rsid w:val="00E909F9"/>
    <w:rsid w:val="00E97F41"/>
    <w:rsid w:val="00EA227D"/>
    <w:rsid w:val="00EB38E8"/>
    <w:rsid w:val="00EB4B41"/>
    <w:rsid w:val="00EC2246"/>
    <w:rsid w:val="00ED4F82"/>
    <w:rsid w:val="00ED61F1"/>
    <w:rsid w:val="00EE0EC1"/>
    <w:rsid w:val="00EE25C4"/>
    <w:rsid w:val="00EE69F8"/>
    <w:rsid w:val="00EF0111"/>
    <w:rsid w:val="00EF3419"/>
    <w:rsid w:val="00F14C10"/>
    <w:rsid w:val="00F23A28"/>
    <w:rsid w:val="00F346A3"/>
    <w:rsid w:val="00F40EAF"/>
    <w:rsid w:val="00F56D3C"/>
    <w:rsid w:val="00F634EE"/>
    <w:rsid w:val="00F656EC"/>
    <w:rsid w:val="00F72409"/>
    <w:rsid w:val="00F9590E"/>
    <w:rsid w:val="00FA089E"/>
    <w:rsid w:val="00FA11C7"/>
    <w:rsid w:val="00FA57C7"/>
    <w:rsid w:val="00FA7F05"/>
    <w:rsid w:val="00FB0CA0"/>
    <w:rsid w:val="00FB42FE"/>
    <w:rsid w:val="00FC6709"/>
    <w:rsid w:val="00FD52F7"/>
    <w:rsid w:val="00FD618F"/>
    <w:rsid w:val="00FE1A8B"/>
    <w:rsid w:val="00FE28D8"/>
    <w:rsid w:val="00FE6B95"/>
    <w:rsid w:val="00FE7FBA"/>
    <w:rsid w:val="00FF6137"/>
    <w:rsid w:val="01513765"/>
    <w:rsid w:val="037D0066"/>
    <w:rsid w:val="04E0A154"/>
    <w:rsid w:val="0748010D"/>
    <w:rsid w:val="07E673DC"/>
    <w:rsid w:val="080A9F80"/>
    <w:rsid w:val="0821126C"/>
    <w:rsid w:val="0891DB99"/>
    <w:rsid w:val="09E1C348"/>
    <w:rsid w:val="09EAF1A8"/>
    <w:rsid w:val="09F4DFFF"/>
    <w:rsid w:val="0A3824CD"/>
    <w:rsid w:val="0B3D4E7D"/>
    <w:rsid w:val="12CDA0F5"/>
    <w:rsid w:val="1340B015"/>
    <w:rsid w:val="149CC0FC"/>
    <w:rsid w:val="15F926C7"/>
    <w:rsid w:val="19243BBE"/>
    <w:rsid w:val="1934E6BD"/>
    <w:rsid w:val="1AB77A6A"/>
    <w:rsid w:val="1C4962CF"/>
    <w:rsid w:val="1EDBF7FD"/>
    <w:rsid w:val="1EF29A4F"/>
    <w:rsid w:val="2113D608"/>
    <w:rsid w:val="232A3D8C"/>
    <w:rsid w:val="23554C66"/>
    <w:rsid w:val="2364DF0F"/>
    <w:rsid w:val="267F2DCC"/>
    <w:rsid w:val="27EF63C4"/>
    <w:rsid w:val="2870645D"/>
    <w:rsid w:val="29AEE202"/>
    <w:rsid w:val="2A83B01E"/>
    <w:rsid w:val="2B233784"/>
    <w:rsid w:val="2B5C576A"/>
    <w:rsid w:val="2C7A74F4"/>
    <w:rsid w:val="2CC81594"/>
    <w:rsid w:val="2E635392"/>
    <w:rsid w:val="30444757"/>
    <w:rsid w:val="30667FDA"/>
    <w:rsid w:val="30F2DBE4"/>
    <w:rsid w:val="31493A39"/>
    <w:rsid w:val="31A275AF"/>
    <w:rsid w:val="32CBD197"/>
    <w:rsid w:val="331F6677"/>
    <w:rsid w:val="33395B5E"/>
    <w:rsid w:val="3361DFD0"/>
    <w:rsid w:val="34B970A7"/>
    <w:rsid w:val="3532087C"/>
    <w:rsid w:val="36848BE0"/>
    <w:rsid w:val="36CD251B"/>
    <w:rsid w:val="377E977B"/>
    <w:rsid w:val="38B07731"/>
    <w:rsid w:val="3A6DAC4E"/>
    <w:rsid w:val="3C64A75E"/>
    <w:rsid w:val="3CCFC3B4"/>
    <w:rsid w:val="3E98F4C6"/>
    <w:rsid w:val="41415EF3"/>
    <w:rsid w:val="43A93282"/>
    <w:rsid w:val="43CF6834"/>
    <w:rsid w:val="4450943C"/>
    <w:rsid w:val="446E5575"/>
    <w:rsid w:val="459D7F4D"/>
    <w:rsid w:val="463AEFD5"/>
    <w:rsid w:val="47B9F729"/>
    <w:rsid w:val="49224935"/>
    <w:rsid w:val="4ADB5D20"/>
    <w:rsid w:val="4BCE83CC"/>
    <w:rsid w:val="4D501697"/>
    <w:rsid w:val="4E2C87A5"/>
    <w:rsid w:val="4F236ECA"/>
    <w:rsid w:val="4FB5B16D"/>
    <w:rsid w:val="5358908B"/>
    <w:rsid w:val="540C375B"/>
    <w:rsid w:val="54FB90E4"/>
    <w:rsid w:val="564D80E9"/>
    <w:rsid w:val="56AFEE00"/>
    <w:rsid w:val="5CDD5FCE"/>
    <w:rsid w:val="5E233E94"/>
    <w:rsid w:val="5E6B4DC6"/>
    <w:rsid w:val="5FA84331"/>
    <w:rsid w:val="5FAFAC87"/>
    <w:rsid w:val="5FF2617D"/>
    <w:rsid w:val="60948C65"/>
    <w:rsid w:val="60B6EBCC"/>
    <w:rsid w:val="612D4613"/>
    <w:rsid w:val="61386C41"/>
    <w:rsid w:val="621A70DE"/>
    <w:rsid w:val="624C272B"/>
    <w:rsid w:val="62DEA6CE"/>
    <w:rsid w:val="64B668C6"/>
    <w:rsid w:val="653BF23D"/>
    <w:rsid w:val="6837DD95"/>
    <w:rsid w:val="68BA7D80"/>
    <w:rsid w:val="69C798D4"/>
    <w:rsid w:val="6DDA69B5"/>
    <w:rsid w:val="71272E14"/>
    <w:rsid w:val="718FDFB8"/>
    <w:rsid w:val="725BAC36"/>
    <w:rsid w:val="754B43ED"/>
    <w:rsid w:val="77039567"/>
    <w:rsid w:val="78A84D7B"/>
    <w:rsid w:val="78B566F9"/>
    <w:rsid w:val="7A0AB2C8"/>
    <w:rsid w:val="7A332E1E"/>
    <w:rsid w:val="7A693234"/>
    <w:rsid w:val="7AD7FE17"/>
    <w:rsid w:val="7E8B0BC7"/>
    <w:rsid w:val="7ED6F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6C0ED9"/>
  <w15:docId w15:val="{C98B57CB-AD78-427C-8D34-3345B019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="Arial" w:hAnsi="Aptos Narrow" w:cs="Arial"/>
        <w:color w:val="3A3A3A" w:themeColor="background2" w:themeShade="40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locked="1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22" w:qFormat="1"/>
    <w:lsdException w:name="Emphasis" w:locked="1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semiHidden="1" w:uiPriority="29" w:qFormat="1"/>
    <w:lsdException w:name="Intense Quote" w:locked="1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semiHidden="1" w:uiPriority="19" w:qFormat="1"/>
    <w:lsdException w:name="Intense Emphasis" w:locked="1" w:semiHidden="1" w:uiPriority="21" w:qFormat="1"/>
    <w:lsdException w:name="Subtle Reference" w:locked="1" w:semiHidden="1" w:uiPriority="31" w:qFormat="1"/>
    <w:lsdException w:name="Intense Reference" w:locked="1" w:semiHidden="1" w:uiPriority="32" w:qFormat="1"/>
    <w:lsdException w:name="Book Title" w:locked="1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semiHidden/>
    <w:qFormat/>
    <w:rsid w:val="007E6891"/>
    <w:pPr>
      <w:spacing w:before="120"/>
    </w:pPr>
  </w:style>
  <w:style w:type="paragraph" w:styleId="Titre1">
    <w:name w:val="heading 1"/>
    <w:link w:val="Titre1Car"/>
    <w:uiPriority w:val="9"/>
    <w:semiHidden/>
    <w:qFormat/>
    <w:locked/>
    <w:pPr>
      <w:spacing w:before="360" w:after="160"/>
      <w:outlineLvl w:val="0"/>
    </w:pPr>
    <w:rPr>
      <w:b/>
      <w:bCs/>
      <w:color w:val="003DA5"/>
      <w:sz w:val="28"/>
      <w:szCs w:val="28"/>
    </w:rPr>
  </w:style>
  <w:style w:type="paragraph" w:styleId="Titre2">
    <w:name w:val="heading 2"/>
    <w:link w:val="Titre2Car"/>
    <w:uiPriority w:val="9"/>
    <w:semiHidden/>
    <w:qFormat/>
    <w:locked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Titre3">
    <w:name w:val="heading 3"/>
    <w:link w:val="Titre3Car"/>
    <w:uiPriority w:val="9"/>
    <w:semiHidden/>
    <w:qFormat/>
    <w:locked/>
    <w:pPr>
      <w:spacing w:before="200" w:after="80"/>
      <w:outlineLvl w:val="2"/>
    </w:pPr>
    <w:rPr>
      <w:b/>
      <w:bCs/>
      <w:color w:val="333333"/>
    </w:rPr>
  </w:style>
  <w:style w:type="paragraph" w:styleId="Titre4">
    <w:name w:val="heading 4"/>
    <w:uiPriority w:val="9"/>
    <w:semiHidden/>
    <w:qFormat/>
    <w:locked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semiHidden/>
    <w:qFormat/>
    <w:locked/>
    <w:rsid w:val="008E01FC"/>
    <w:rPr>
      <w:b/>
      <w:bCs/>
      <w:color w:val="0070C0"/>
      <w:sz w:val="56"/>
      <w:szCs w:val="56"/>
    </w:rPr>
  </w:style>
  <w:style w:type="paragraph" w:customStyle="1" w:styleId="lev1">
    <w:name w:val="Élevé1"/>
    <w:uiPriority w:val="2"/>
    <w:semiHidden/>
    <w:qFormat/>
    <w:locked/>
    <w:rPr>
      <w:b/>
      <w:bCs/>
    </w:rPr>
  </w:style>
  <w:style w:type="paragraph" w:styleId="Paragraphedeliste">
    <w:name w:val="List Paragraph"/>
    <w:link w:val="ParagraphedelisteCar"/>
    <w:autoRedefine/>
    <w:uiPriority w:val="9"/>
    <w:semiHidden/>
    <w:qFormat/>
    <w:locked/>
    <w:rsid w:val="00BE245D"/>
    <w:pPr>
      <w:spacing w:before="240" w:after="240" w:line="360" w:lineRule="auto"/>
    </w:pPr>
    <w:rPr>
      <w:szCs w:val="18"/>
    </w:rPr>
  </w:style>
  <w:style w:type="character" w:styleId="Hyperlien">
    <w:name w:val="Hyperlink"/>
    <w:uiPriority w:val="99"/>
    <w:semiHidden/>
    <w:locked/>
    <w:rsid w:val="00936932"/>
    <w:rPr>
      <w:rFonts w:ascii="Aptos Narrow" w:hAnsi="Aptos Narrow"/>
      <w:color w:val="0070C0"/>
      <w:sz w:val="22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semiHidden/>
    <w:locked/>
    <w:rsid w:val="007F6A98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066CB"/>
  </w:style>
  <w:style w:type="paragraph" w:styleId="Pieddepage">
    <w:name w:val="footer"/>
    <w:basedOn w:val="Normal"/>
    <w:link w:val="PieddepageCar"/>
    <w:uiPriority w:val="99"/>
    <w:locked/>
    <w:rsid w:val="007F6A98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066CB"/>
  </w:style>
  <w:style w:type="table" w:styleId="Grilledutableau">
    <w:name w:val="Table Grid"/>
    <w:basedOn w:val="TableauNormal"/>
    <w:uiPriority w:val="59"/>
    <w:locked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43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locked/>
    <w:rsid w:val="00B84359"/>
    <w:rPr>
      <w:b/>
      <w:bCs/>
    </w:rPr>
  </w:style>
  <w:style w:type="paragraph" w:customStyle="1" w:styleId="RAMQEn-ttetableau">
    <w:name w:val="RAMQ_En-tête_tableau"/>
    <w:basedOn w:val="Normal"/>
    <w:link w:val="RAMQEn-ttetableauCar"/>
    <w:autoRedefine/>
    <w:uiPriority w:val="8"/>
    <w:qFormat/>
    <w:rsid w:val="00D547D9"/>
    <w:pPr>
      <w:spacing w:before="240" w:after="120"/>
    </w:pPr>
    <w:rPr>
      <w:b/>
      <w:color w:val="FFFFFF" w:themeColor="background1"/>
    </w:rPr>
  </w:style>
  <w:style w:type="character" w:customStyle="1" w:styleId="RAMQEn-ttetableauCar">
    <w:name w:val="RAMQ_En-tête_tableau Car"/>
    <w:basedOn w:val="Policepardfaut"/>
    <w:link w:val="RAMQEn-ttetableau"/>
    <w:uiPriority w:val="8"/>
    <w:rsid w:val="00D547D9"/>
    <w:rPr>
      <w:b/>
      <w:color w:val="FFFFFF" w:themeColor="background1"/>
    </w:rPr>
  </w:style>
  <w:style w:type="paragraph" w:styleId="Commentaire">
    <w:name w:val="annotation text"/>
    <w:basedOn w:val="Normal"/>
    <w:link w:val="CommentaireCar"/>
    <w:uiPriority w:val="99"/>
    <w:semiHidden/>
    <w:unhideWhenUsed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Pr>
      <w:color w:val="3A3A3A" w:themeColor="background2" w:themeShade="40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RAMQParagraphe">
    <w:name w:val="RAMQ_Paragraphe"/>
    <w:basedOn w:val="Normal"/>
    <w:link w:val="RAMQParagrapheCar"/>
    <w:autoRedefine/>
    <w:uiPriority w:val="5"/>
    <w:qFormat/>
    <w:rsid w:val="00CD6894"/>
    <w:pPr>
      <w:spacing w:after="120" w:line="276" w:lineRule="auto"/>
    </w:pPr>
    <w:rPr>
      <w:bCs/>
      <w:color w:val="404040" w:themeColor="text1" w:themeTint="BF"/>
      <w:szCs w:val="18"/>
      <w:lang w:val="en-CA"/>
    </w:rPr>
  </w:style>
  <w:style w:type="character" w:customStyle="1" w:styleId="ParagraphedelisteCar">
    <w:name w:val="Paragraphe de liste Car"/>
    <w:basedOn w:val="Policepardfaut"/>
    <w:link w:val="Paragraphedeliste"/>
    <w:uiPriority w:val="9"/>
    <w:semiHidden/>
    <w:rsid w:val="007F2978"/>
    <w:rPr>
      <w:color w:val="3A3A3A" w:themeColor="background2" w:themeShade="40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152F6B"/>
    <w:rPr>
      <w:color w:val="605E5C"/>
      <w:shd w:val="clear" w:color="auto" w:fill="E1DFDD"/>
    </w:rPr>
  </w:style>
  <w:style w:type="paragraph" w:customStyle="1" w:styleId="RAMQDescription-celule-tableau">
    <w:name w:val="RAMQ_Description-celule-tableau"/>
    <w:link w:val="RAMQDescription-celule-tableauCar"/>
    <w:autoRedefine/>
    <w:uiPriority w:val="7"/>
    <w:qFormat/>
    <w:rsid w:val="00E60FC3"/>
    <w:pPr>
      <w:tabs>
        <w:tab w:val="right" w:pos="9214"/>
      </w:tabs>
      <w:spacing w:before="240" w:after="240" w:line="360" w:lineRule="auto"/>
    </w:pPr>
    <w:rPr>
      <w:color w:val="747474" w:themeColor="background2" w:themeShade="80"/>
      <w:sz w:val="14"/>
      <w:szCs w:val="18"/>
    </w:rPr>
  </w:style>
  <w:style w:type="character" w:customStyle="1" w:styleId="RAMQDescription-celule-tableauCar">
    <w:name w:val="RAMQ_Description-celule-tableau Car"/>
    <w:basedOn w:val="Policepardfaut"/>
    <w:link w:val="RAMQDescription-celule-tableau"/>
    <w:uiPriority w:val="7"/>
    <w:rsid w:val="00E60FC3"/>
    <w:rPr>
      <w:color w:val="747474" w:themeColor="background2" w:themeShade="80"/>
      <w:sz w:val="14"/>
      <w:szCs w:val="18"/>
    </w:rPr>
  </w:style>
  <w:style w:type="paragraph" w:customStyle="1" w:styleId="CommentText">
    <w:name w:val="Comment Text"/>
    <w:basedOn w:val="Normal"/>
    <w:link w:val="CommentTextChar"/>
    <w:uiPriority w:val="99"/>
    <w:semiHidden/>
    <w:locked/>
    <w:rsid w:val="00B043A8"/>
    <w:rPr>
      <w:sz w:val="20"/>
      <w:szCs w:val="20"/>
    </w:rPr>
  </w:style>
  <w:style w:type="character" w:customStyle="1" w:styleId="CommentTextChar">
    <w:name w:val="Comment Text Char"/>
    <w:basedOn w:val="Policepardfaut"/>
    <w:link w:val="CommentText"/>
    <w:uiPriority w:val="99"/>
    <w:semiHidden/>
    <w:rsid w:val="00A066CB"/>
    <w:rPr>
      <w:sz w:val="20"/>
      <w:szCs w:val="20"/>
    </w:rPr>
  </w:style>
  <w:style w:type="character" w:customStyle="1" w:styleId="CommentReference">
    <w:name w:val="Comment Reference"/>
    <w:basedOn w:val="Policepardfaut"/>
    <w:uiPriority w:val="99"/>
    <w:semiHidden/>
    <w:unhideWhenUsed/>
    <w:rsid w:val="00B043A8"/>
    <w:rPr>
      <w:sz w:val="16"/>
      <w:szCs w:val="16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B04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3A8"/>
    <w:rPr>
      <w:b/>
      <w:bCs/>
      <w:sz w:val="20"/>
      <w:szCs w:val="20"/>
    </w:rPr>
  </w:style>
  <w:style w:type="character" w:styleId="Lienvisit">
    <w:name w:val="FollowedHyperlink"/>
    <w:basedOn w:val="Policepardfaut"/>
    <w:uiPriority w:val="99"/>
    <w:semiHidden/>
    <w:unhideWhenUsed/>
    <w:rsid w:val="00544A69"/>
    <w:rPr>
      <w:rFonts w:ascii="Aptos Narrow" w:hAnsi="Aptos Narrow"/>
      <w:color w:val="96607D" w:themeColor="followedHyperlink"/>
      <w:sz w:val="22"/>
      <w:u w:val="single"/>
    </w:rPr>
  </w:style>
  <w:style w:type="character" w:customStyle="1" w:styleId="RAMQParagrapheCar">
    <w:name w:val="RAMQ_Paragraphe Car"/>
    <w:basedOn w:val="ParagraphedelisteCar"/>
    <w:link w:val="RAMQParagraphe"/>
    <w:uiPriority w:val="5"/>
    <w:rsid w:val="00CD6894"/>
    <w:rPr>
      <w:bCs/>
      <w:color w:val="404040" w:themeColor="text1" w:themeTint="BF"/>
      <w:szCs w:val="18"/>
      <w:lang w:val="en-CA"/>
    </w:rPr>
  </w:style>
  <w:style w:type="paragraph" w:customStyle="1" w:styleId="RAMQListe">
    <w:name w:val="RAMQ_Liste"/>
    <w:basedOn w:val="RAMQParagraphe"/>
    <w:link w:val="RAMQListeCar"/>
    <w:autoRedefine/>
    <w:uiPriority w:val="6"/>
    <w:qFormat/>
    <w:rsid w:val="00730D08"/>
    <w:pPr>
      <w:numPr>
        <w:numId w:val="18"/>
      </w:numPr>
      <w:spacing w:line="240" w:lineRule="auto"/>
      <w:ind w:left="714" w:hanging="357"/>
    </w:pPr>
  </w:style>
  <w:style w:type="character" w:customStyle="1" w:styleId="RAMQListeCar">
    <w:name w:val="RAMQ_Liste Car"/>
    <w:basedOn w:val="RAMQParagrapheCar"/>
    <w:link w:val="RAMQListe"/>
    <w:uiPriority w:val="6"/>
    <w:rsid w:val="00730D08"/>
    <w:rPr>
      <w:bCs/>
      <w:color w:val="404040" w:themeColor="text1" w:themeTint="BF"/>
      <w:szCs w:val="18"/>
      <w:lang w:val="en-CA"/>
    </w:rPr>
  </w:style>
  <w:style w:type="paragraph" w:customStyle="1" w:styleId="RAMQH2">
    <w:name w:val="RAMQ_H2"/>
    <w:basedOn w:val="Titre2"/>
    <w:next w:val="RAMQParagraphe"/>
    <w:link w:val="RAMQH2Car"/>
    <w:autoRedefine/>
    <w:uiPriority w:val="1"/>
    <w:qFormat/>
    <w:rsid w:val="00EA227D"/>
    <w:pPr>
      <w:pBdr>
        <w:top w:val="single" w:sz="2" w:space="8" w:color="E6E6E6"/>
        <w:left w:val="single" w:sz="2" w:space="6" w:color="E6E6E6"/>
        <w:bottom w:val="single" w:sz="2" w:space="8" w:color="E6E6E6"/>
        <w:right w:val="single" w:sz="2" w:space="8" w:color="E6E6E6"/>
      </w:pBdr>
      <w:shd w:val="clear" w:color="E0EDF8" w:fill="E6E6E6"/>
      <w:spacing w:before="320"/>
    </w:pPr>
    <w:rPr>
      <w:bCs w:val="0"/>
      <w:color w:val="0070C0"/>
      <w:sz w:val="32"/>
      <w:szCs w:val="28"/>
      <w:lang w:val="en-CA"/>
    </w:rPr>
  </w:style>
  <w:style w:type="character" w:customStyle="1" w:styleId="Titre1Car">
    <w:name w:val="Titre 1 Car"/>
    <w:basedOn w:val="Policepardfaut"/>
    <w:link w:val="Titre1"/>
    <w:uiPriority w:val="9"/>
    <w:semiHidden/>
    <w:rsid w:val="00A066CB"/>
    <w:rPr>
      <w:b/>
      <w:bCs/>
      <w:color w:val="003DA5"/>
      <w:sz w:val="28"/>
      <w:szCs w:val="28"/>
    </w:rPr>
  </w:style>
  <w:style w:type="character" w:customStyle="1" w:styleId="RAMQH2Car">
    <w:name w:val="RAMQ_H2 Car"/>
    <w:basedOn w:val="Titre1Car"/>
    <w:link w:val="RAMQH2"/>
    <w:uiPriority w:val="1"/>
    <w:rsid w:val="00EA227D"/>
    <w:rPr>
      <w:b/>
      <w:bCs w:val="0"/>
      <w:color w:val="0070C0"/>
      <w:sz w:val="32"/>
      <w:szCs w:val="28"/>
      <w:shd w:val="clear" w:color="E0EDF8" w:fill="E6E6E6"/>
      <w:lang w:val="en-CA"/>
    </w:rPr>
  </w:style>
  <w:style w:type="paragraph" w:customStyle="1" w:styleId="RAMQH3">
    <w:name w:val="RAMQ_H3"/>
    <w:basedOn w:val="Titre3"/>
    <w:next w:val="RAMQParagraphe"/>
    <w:link w:val="RAMQH3Car"/>
    <w:autoRedefine/>
    <w:uiPriority w:val="2"/>
    <w:qFormat/>
    <w:rsid w:val="00925DFD"/>
    <w:pPr>
      <w:spacing w:before="360"/>
    </w:pPr>
    <w:rPr>
      <w:color w:val="0070C0"/>
      <w:sz w:val="28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A066CB"/>
    <w:rPr>
      <w:b/>
      <w:bCs/>
      <w:color w:val="1A1A1A"/>
      <w:sz w:val="24"/>
      <w:szCs w:val="24"/>
    </w:rPr>
  </w:style>
  <w:style w:type="character" w:customStyle="1" w:styleId="RAMQH3Car">
    <w:name w:val="RAMQ_H3 Car"/>
    <w:basedOn w:val="Titre2Car"/>
    <w:link w:val="RAMQH3"/>
    <w:uiPriority w:val="2"/>
    <w:rsid w:val="00925DFD"/>
    <w:rPr>
      <w:b/>
      <w:bCs/>
      <w:color w:val="0070C0"/>
      <w:sz w:val="28"/>
      <w:szCs w:val="24"/>
    </w:rPr>
  </w:style>
  <w:style w:type="paragraph" w:customStyle="1" w:styleId="RAMQTexte-celule-tableau">
    <w:name w:val="RAMQ_Texte-celule-tableau"/>
    <w:basedOn w:val="RAMQParagraphe"/>
    <w:link w:val="RAMQTexte-celule-tableauCar"/>
    <w:autoRedefine/>
    <w:uiPriority w:val="7"/>
    <w:qFormat/>
    <w:rsid w:val="001115A3"/>
    <w:rPr>
      <w:color w:val="000000" w:themeColor="text1"/>
      <w:sz w:val="18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RAMQTexte-celule-tableauCar">
    <w:name w:val="RAMQ_Texte-celule-tableau Car"/>
    <w:basedOn w:val="RAMQParagrapheCar"/>
    <w:link w:val="RAMQTexte-celule-tableau"/>
    <w:uiPriority w:val="7"/>
    <w:rsid w:val="00422DD9"/>
    <w:rPr>
      <w:bCs/>
      <w:color w:val="000000" w:themeColor="text1"/>
      <w:sz w:val="18"/>
      <w:szCs w:val="18"/>
      <w:lang w:val="en-CA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customStyle="1" w:styleId="RAMQTitre-celule-tableau">
    <w:name w:val="RAMQ_Titre-celule-tableau"/>
    <w:basedOn w:val="RAMQTexte-celule-tableau"/>
    <w:link w:val="RAMQTitre-celule-tableauCar"/>
    <w:autoRedefine/>
    <w:uiPriority w:val="7"/>
    <w:qFormat/>
    <w:rsid w:val="000E7021"/>
    <w:rPr>
      <w:b/>
    </w:rPr>
  </w:style>
  <w:style w:type="character" w:customStyle="1" w:styleId="RAMQTitre-celule-tableauCar">
    <w:name w:val="RAMQ_Titre-celule-tableau Car"/>
    <w:basedOn w:val="RAMQTexte-celule-tableauCar"/>
    <w:link w:val="RAMQTitre-celule-tableau"/>
    <w:uiPriority w:val="7"/>
    <w:rsid w:val="007F2978"/>
    <w:rPr>
      <w:b/>
      <w:bCs/>
      <w:color w:val="3A3A3A" w:themeColor="background2" w:themeShade="40"/>
      <w:sz w:val="18"/>
      <w:szCs w:val="18"/>
      <w:lang w:val="en-CA"/>
    </w:rPr>
  </w:style>
  <w:style w:type="paragraph" w:customStyle="1" w:styleId="RAMQH4">
    <w:name w:val="RAMQ_H4"/>
    <w:basedOn w:val="Titre4"/>
    <w:next w:val="RAMQParagraphe"/>
    <w:link w:val="RAMQH4Car"/>
    <w:autoRedefine/>
    <w:uiPriority w:val="3"/>
    <w:qFormat/>
    <w:rsid w:val="00925DFD"/>
    <w:pPr>
      <w:spacing w:before="320" w:after="80"/>
    </w:pPr>
    <w:rPr>
      <w:b/>
      <w:i w:val="0"/>
      <w:color w:val="000000" w:themeColor="text1"/>
      <w:sz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A066CB"/>
    <w:rPr>
      <w:b/>
      <w:bCs/>
      <w:color w:val="333333"/>
    </w:rPr>
  </w:style>
  <w:style w:type="character" w:customStyle="1" w:styleId="RAMQH4Car">
    <w:name w:val="RAMQ_H4 Car"/>
    <w:basedOn w:val="Titre3Car"/>
    <w:link w:val="RAMQH4"/>
    <w:uiPriority w:val="3"/>
    <w:rsid w:val="00925DFD"/>
    <w:rPr>
      <w:b/>
      <w:bCs w:val="0"/>
      <w:iCs/>
      <w:color w:val="000000" w:themeColor="text1"/>
      <w:sz w:val="24"/>
    </w:rPr>
  </w:style>
  <w:style w:type="paragraph" w:customStyle="1" w:styleId="RAMQH1">
    <w:name w:val="RAMQ_H1"/>
    <w:basedOn w:val="Titre1"/>
    <w:next w:val="RAMQParagraphe"/>
    <w:link w:val="RAMQH1Car"/>
    <w:autoRedefine/>
    <w:qFormat/>
    <w:rsid w:val="00925DFD"/>
    <w:pPr>
      <w:spacing w:before="0" w:after="0"/>
    </w:pPr>
    <w:rPr>
      <w:bCs w:val="0"/>
      <w:color w:val="0070C0"/>
      <w:sz w:val="72"/>
      <w:szCs w:val="56"/>
    </w:rPr>
  </w:style>
  <w:style w:type="character" w:customStyle="1" w:styleId="RAMQH1Car">
    <w:name w:val="RAMQ_H1 Car"/>
    <w:basedOn w:val="Policepardfaut"/>
    <w:link w:val="RAMQH1"/>
    <w:rsid w:val="00925DFD"/>
    <w:rPr>
      <w:b/>
      <w:color w:val="0070C0"/>
      <w:sz w:val="72"/>
      <w:szCs w:val="56"/>
    </w:rPr>
  </w:style>
  <w:style w:type="table" w:customStyle="1" w:styleId="RAMQtableau">
    <w:name w:val="RAMQ_tableau"/>
    <w:basedOn w:val="Grilledetableauclaire"/>
    <w:uiPriority w:val="99"/>
    <w:rsid w:val="006F2247"/>
    <w:tblPr/>
    <w:tblStylePr w:type="firstRow">
      <w:pPr>
        <w:jc w:val="left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215E99" w:themeFill="text2" w:themeFillTint="BF"/>
        <w:vAlign w:val="center"/>
      </w:tcPr>
    </w:tblStylePr>
  </w:style>
  <w:style w:type="table" w:styleId="Grilledetableauclaire">
    <w:name w:val="Grid Table Light"/>
    <w:basedOn w:val="TableauNormal"/>
    <w:uiPriority w:val="40"/>
    <w:locked/>
    <w:rsid w:val="006F224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RAMQEspace-inter-tableaux">
    <w:name w:val="RAMQ_Espace-inter-tableaux"/>
    <w:next w:val="RAMQEn-ttetableau"/>
    <w:autoRedefine/>
    <w:uiPriority w:val="7"/>
    <w:qFormat/>
    <w:rsid w:val="00D179C6"/>
    <w:pPr>
      <w:framePr w:hSpace="141" w:wrap="around" w:vAnchor="text" w:hAnchor="margin" w:y="117"/>
      <w:spacing w:before="120" w:after="120"/>
    </w:pPr>
    <w:rPr>
      <w:b/>
      <w:color w:val="FFFFFF" w:themeColor="background1"/>
    </w:rPr>
  </w:style>
  <w:style w:type="paragraph" w:customStyle="1" w:styleId="RAMQLien">
    <w:name w:val="RAMQ_Lien"/>
    <w:basedOn w:val="RAMQParagraphe"/>
    <w:next w:val="RAMQParagraphe"/>
    <w:link w:val="RAMQLienCar"/>
    <w:autoRedefine/>
    <w:uiPriority w:val="9"/>
    <w:rsid w:val="00BC36C4"/>
    <w:rPr>
      <w:color w:val="0E2841" w:themeColor="text2"/>
      <w:u w:val="single"/>
      <w14:textFill>
        <w14:solidFill>
          <w14:schemeClr w14:val="tx2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RAMQLienCar">
    <w:name w:val="RAMQ_Lien Car"/>
    <w:basedOn w:val="RAMQParagrapheCar"/>
    <w:link w:val="RAMQLien"/>
    <w:uiPriority w:val="9"/>
    <w:rsid w:val="00422DD9"/>
    <w:rPr>
      <w:bCs/>
      <w:color w:val="0E2841" w:themeColor="text2"/>
      <w:szCs w:val="18"/>
      <w:u w:val="single"/>
      <w:lang w:val="en-CA"/>
      <w14:textFill>
        <w14:solidFill>
          <w14:schemeClr w14:val="tx2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customStyle="1" w:styleId="RAMQCitation">
    <w:name w:val="RAMQ_Citation"/>
    <w:next w:val="RAMQParagraphe"/>
    <w:link w:val="RAMQCitationCar"/>
    <w:autoRedefine/>
    <w:uiPriority w:val="6"/>
    <w:qFormat/>
    <w:rsid w:val="001C71C9"/>
    <w:pPr>
      <w:pBdr>
        <w:top w:val="single" w:sz="24" w:space="6" w:color="FFFFFF" w:themeColor="background1"/>
        <w:left w:val="single" w:sz="24" w:space="12" w:color="E97132" w:themeColor="accent2"/>
        <w:bottom w:val="single" w:sz="24" w:space="6" w:color="FFFFFF" w:themeColor="background1"/>
        <w:right w:val="single" w:sz="24" w:space="6" w:color="FFFFFF" w:themeColor="background1"/>
      </w:pBdr>
      <w:shd w:val="solid" w:color="F2F2F2" w:themeColor="background1" w:themeShade="F2" w:fill="E6E6E6"/>
      <w:suppressAutoHyphens/>
      <w:spacing w:before="360" w:after="360" w:line="440" w:lineRule="exact"/>
      <w:ind w:left="737"/>
    </w:pPr>
    <w:rPr>
      <w:i/>
      <w:color w:val="000000" w:themeColor="text1"/>
      <w:sz w:val="26"/>
      <w:szCs w:val="28"/>
      <w:lang w:val="en-CA"/>
    </w:rPr>
  </w:style>
  <w:style w:type="paragraph" w:customStyle="1" w:styleId="RMAQH5">
    <w:name w:val="RMAQ_H5"/>
    <w:basedOn w:val="Titre5"/>
    <w:next w:val="RAMQParagraphe"/>
    <w:link w:val="RMAQH5Car"/>
    <w:autoRedefine/>
    <w:uiPriority w:val="4"/>
    <w:qFormat/>
    <w:rsid w:val="00AA59B7"/>
    <w:pPr>
      <w:spacing w:before="120" w:after="60"/>
    </w:pPr>
    <w:rPr>
      <w:color w:val="000000" w:themeColor="text1"/>
      <w:sz w:val="24"/>
      <w:szCs w:val="24"/>
      <w:lang w:val="en-CA"/>
    </w:rPr>
  </w:style>
  <w:style w:type="paragraph" w:customStyle="1" w:styleId="RAMQCode">
    <w:name w:val="RAMQ_Code"/>
    <w:autoRedefine/>
    <w:uiPriority w:val="10"/>
    <w:qFormat/>
    <w:rsid w:val="007D1700"/>
    <w:pPr>
      <w:pBdr>
        <w:top w:val="single" w:sz="12" w:space="12" w:color="D9D9D9" w:themeColor="background1" w:themeShade="D9"/>
        <w:left w:val="single" w:sz="12" w:space="12" w:color="D9D9D9" w:themeColor="background1" w:themeShade="D9"/>
        <w:bottom w:val="single" w:sz="12" w:space="12" w:color="D9D9D9" w:themeColor="background1" w:themeShade="D9"/>
        <w:right w:val="single" w:sz="12" w:space="12" w:color="D9D9D9" w:themeColor="background1" w:themeShade="D9"/>
      </w:pBdr>
      <w:shd w:val="solid" w:color="E6E6E6" w:fill="D9D9D9" w:themeFill="background1" w:themeFillShade="D9"/>
      <w:spacing w:before="120" w:after="120"/>
      <w:ind w:left="284" w:right="284"/>
    </w:pPr>
    <w:rPr>
      <w:rFonts w:ascii="Consolas" w:hAnsi="Consolas"/>
      <w:color w:val="404040" w:themeColor="text1" w:themeTint="BF"/>
      <w:sz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0E3A73"/>
    <w:rPr>
      <w:color w:val="2E74B5"/>
    </w:rPr>
  </w:style>
  <w:style w:type="character" w:customStyle="1" w:styleId="RMAQH5Car">
    <w:name w:val="RMAQ_H5 Car"/>
    <w:basedOn w:val="Titre5Car"/>
    <w:link w:val="RMAQH5"/>
    <w:uiPriority w:val="4"/>
    <w:rsid w:val="00AA59B7"/>
    <w:rPr>
      <w:color w:val="000000" w:themeColor="text1"/>
      <w:sz w:val="24"/>
      <w:szCs w:val="24"/>
      <w:lang w:val="en-CA"/>
    </w:rPr>
  </w:style>
  <w:style w:type="character" w:customStyle="1" w:styleId="RAMQCitationCar">
    <w:name w:val="RAMQ_Citation Car"/>
    <w:basedOn w:val="Policepardfaut"/>
    <w:link w:val="RAMQCitation"/>
    <w:uiPriority w:val="6"/>
    <w:rsid w:val="001C71C9"/>
    <w:rPr>
      <w:i/>
      <w:color w:val="000000" w:themeColor="text1"/>
      <w:sz w:val="26"/>
      <w:szCs w:val="28"/>
      <w:shd w:val="solid" w:color="F2F2F2" w:themeColor="background1" w:themeShade="F2" w:fill="E6E6E6"/>
      <w:lang w:val="en-CA"/>
    </w:rPr>
  </w:style>
  <w:style w:type="paragraph" w:customStyle="1" w:styleId="RAMQSous-titre">
    <w:name w:val="[RAMQ_Sous-titre]"/>
    <w:basedOn w:val="RAMQH1"/>
    <w:link w:val="RAMQSous-titreCar"/>
    <w:autoRedefine/>
    <w:uiPriority w:val="2"/>
    <w:qFormat/>
    <w:rsid w:val="00925DFD"/>
    <w:pPr>
      <w:outlineLvl w:val="9"/>
    </w:pPr>
    <w:rPr>
      <w:b w:val="0"/>
      <w:bCs/>
      <w:color w:val="215E99" w:themeColor="text2" w:themeTint="BF"/>
      <w:sz w:val="32"/>
      <w:szCs w:val="32"/>
    </w:rPr>
  </w:style>
  <w:style w:type="character" w:customStyle="1" w:styleId="RAMQSous-titreCar">
    <w:name w:val="[RAMQ_Sous-titre] Car"/>
    <w:basedOn w:val="RAMQH1Car"/>
    <w:link w:val="RAMQSous-titre"/>
    <w:uiPriority w:val="2"/>
    <w:rsid w:val="00925DFD"/>
    <w:rPr>
      <w:b w:val="0"/>
      <w:bCs/>
      <w:color w:val="215E99" w:themeColor="text2" w:themeTint="BF"/>
      <w:sz w:val="32"/>
      <w:szCs w:val="32"/>
    </w:rPr>
  </w:style>
  <w:style w:type="paragraph" w:customStyle="1" w:styleId="RAMQSur-titre">
    <w:name w:val="[RAMQ_Sur-titre]"/>
    <w:basedOn w:val="RAMQSous-titre"/>
    <w:link w:val="RAMQSur-titreCar"/>
    <w:autoRedefine/>
    <w:uiPriority w:val="2"/>
    <w:qFormat/>
    <w:rsid w:val="00925DFD"/>
  </w:style>
  <w:style w:type="character" w:customStyle="1" w:styleId="RAMQSur-titreCar">
    <w:name w:val="[RAMQ_Sur-titre] Car"/>
    <w:basedOn w:val="RAMQSous-titreCar"/>
    <w:link w:val="RAMQSur-titre"/>
    <w:uiPriority w:val="2"/>
    <w:rsid w:val="00925DFD"/>
    <w:rPr>
      <w:b w:val="0"/>
      <w:bCs/>
      <w:color w:val="215E99" w:themeColor="text2" w:themeTint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mashingmagazine.com/2025/08/automating-design-systems-tips-resources/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smashingmagazine.com/category/design-systems/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hedesignsystem.guide/agentic-design-systems-course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10" Type="http://schemas.openxmlformats.org/officeDocument/2006/relationships/hyperlink" Target="https://www.smashingmagazine.com/2026/02/designing-agentic-ai-practical-ux-patterns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nngroup.com/articles/ai-work-study-guide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3396\Documents\Mod&#232;les%20Office%20Personnalis&#233;s\Modele_UX_RAMQ_v4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0CC9CB8A41540B18CD06FFCB70280" ma:contentTypeVersion="32" ma:contentTypeDescription="Create a new document." ma:contentTypeScope="" ma:versionID="9ffc10c1f2d69352720a8725c9e46007">
  <xsd:schema xmlns:xsd="http://www.w3.org/2001/XMLSchema" xmlns:xs="http://www.w3.org/2001/XMLSchema" xmlns:p="http://schemas.microsoft.com/office/2006/metadata/properties" xmlns:ns2="23a18c89-61b1-474e-9965-253615708c9a" xmlns:ns3="53d3678d-834a-4629-807f-5b2fb633e2bf" targetNamespace="http://schemas.microsoft.com/office/2006/metadata/properties" ma:root="true" ma:fieldsID="8697862d2fb4c8b395eb480c4b799e55" ns2:_="" ns3:_="">
    <xsd:import namespace="23a18c89-61b1-474e-9965-253615708c9a"/>
    <xsd:import namespace="53d3678d-834a-4629-807f-5b2fb633e2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escriptionducontenu" minOccurs="0"/>
                <xsd:element ref="ns2:na1a798a6cd446e2bcba033d09b70a1a" minOccurs="0"/>
                <xsd:element ref="ns2:MediaServiceLocation" minOccurs="0"/>
                <xsd:element ref="ns2:T_x00e2_chestermin_x00e9_es" minOccurs="0"/>
                <xsd:element ref="ns2:Emplacement" minOccurs="0"/>
                <xsd:element ref="ns2:CountryOrRegion9caf24c9-bb44-43fd-ae55-61c4bd25fb56" minOccurs="0"/>
                <xsd:element ref="ns2:State9caf24c9-bb44-43fd-ae55-61c4bd25fb56" minOccurs="0"/>
                <xsd:element ref="ns2:City9caf24c9-bb44-43fd-ae55-61c4bd25fb56" minOccurs="0"/>
                <xsd:element ref="ns2:PostalCode9caf24c9-bb44-43fd-ae55-61c4bd25fb56" minOccurs="0"/>
                <xsd:element ref="ns2:Street9caf24c9-bb44-43fd-ae55-61c4bd25fb56" minOccurs="0"/>
                <xsd:element ref="ns2:GeoLoc9caf24c9-bb44-43fd-ae55-61c4bd25fb56" minOccurs="0"/>
                <xsd:element ref="ns2:DispName9caf24c9-bb44-43fd-ae55-61c4bd25fb5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18c89-61b1-474e-9965-253615708c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9c9233e-2b8e-4b0c-b831-ddc842511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riptionducontenu" ma:index="25" nillable="true" ma:displayName="Description du contenu" ma:format="Dropdown" ma:internalName="Descriptionducontenu">
      <xsd:simpleType>
        <xsd:restriction base="dms:Note">
          <xsd:maxLength value="255"/>
        </xsd:restriction>
      </xsd:simpleType>
    </xsd:element>
    <xsd:element name="na1a798a6cd446e2bcba033d09b70a1a" ma:index="27" nillable="true" ma:taxonomy="true" ma:internalName="na1a798a6cd446e2bcba033d09b70a1a" ma:taxonomyFieldName="Mots_x0020_cl_x00e9_s" ma:displayName="Mots clés" ma:default="" ma:fieldId="{7a1a798a-6cd4-46e2-bcba-033d09b70a1a}" ma:taxonomyMulti="true" ma:sspId="89c9233e-2b8e-4b0c-b831-ddc8425112c8" ma:termSetId="0406eb20-16a3-40b8-b200-a7d0c039b5e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T_x00e2_chestermin_x00e9_es" ma:index="29" nillable="true" ma:displayName="Tâches terminées" ma:format="Dropdown" ma:internalName="T_x00e2_chestermin_x00e9_es">
      <xsd:simpleType>
        <xsd:restriction base="dms:Text">
          <xsd:maxLength value="255"/>
        </xsd:restriction>
      </xsd:simpleType>
    </xsd:element>
    <xsd:element name="Emplacement" ma:index="30" nillable="true" ma:displayName="Emplacement" ma:format="Dropdown" ma:internalName="Emplacement">
      <xsd:simpleType>
        <xsd:restriction base="dms:Unknown"/>
      </xsd:simpleType>
    </xsd:element>
    <xsd:element name="CountryOrRegion9caf24c9-bb44-43fd-ae55-61c4bd25fb56" ma:index="31" nillable="true" ma:displayName="Emplacement : Pays/région" ma:internalName="CountryOrRegion" ma:readOnly="true">
      <xsd:simpleType>
        <xsd:restriction base="dms:Text"/>
      </xsd:simpleType>
    </xsd:element>
    <xsd:element name="State9caf24c9-bb44-43fd-ae55-61c4bd25fb56" ma:index="32" nillable="true" ma:displayName="Emplacement : État" ma:internalName="State" ma:readOnly="true">
      <xsd:simpleType>
        <xsd:restriction base="dms:Text"/>
      </xsd:simpleType>
    </xsd:element>
    <xsd:element name="City9caf24c9-bb44-43fd-ae55-61c4bd25fb56" ma:index="33" nillable="true" ma:displayName="Emplacement : Ville" ma:internalName="City" ma:readOnly="true">
      <xsd:simpleType>
        <xsd:restriction base="dms:Text"/>
      </xsd:simpleType>
    </xsd:element>
    <xsd:element name="PostalCode9caf24c9-bb44-43fd-ae55-61c4bd25fb56" ma:index="34" nillable="true" ma:displayName="Emplacement : Code postal" ma:internalName="PostalCode" ma:readOnly="true">
      <xsd:simpleType>
        <xsd:restriction base="dms:Text"/>
      </xsd:simpleType>
    </xsd:element>
    <xsd:element name="Street9caf24c9-bb44-43fd-ae55-61c4bd25fb56" ma:index="35" nillable="true" ma:displayName="Emplacement : Rue" ma:internalName="Street" ma:readOnly="true">
      <xsd:simpleType>
        <xsd:restriction base="dms:Text"/>
      </xsd:simpleType>
    </xsd:element>
    <xsd:element name="GeoLoc9caf24c9-bb44-43fd-ae55-61c4bd25fb56" ma:index="36" nillable="true" ma:displayName="Emplacement : Coordonnées" ma:internalName="GeoLoc" ma:readOnly="true">
      <xsd:simpleType>
        <xsd:restriction base="dms:Unknown"/>
      </xsd:simpleType>
    </xsd:element>
    <xsd:element name="DispName9caf24c9-bb44-43fd-ae55-61c4bd25fb56" ma:index="37" nillable="true" ma:displayName="Emplacement : nom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3678d-834a-4629-807f-5b2fb633e2b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334210-ce6d-4ef1-b480-0231ae6251b6}" ma:internalName="TaxCatchAll" ma:showField="CatchAllData" ma:web="53d3678d-834a-4629-807f-5b2fb633e2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1a798a6cd446e2bcba033d09b70a1a xmlns="23a18c89-61b1-474e-9965-253615708c9a">
      <Terms xmlns="http://schemas.microsoft.com/office/infopath/2007/PartnerControls"/>
    </na1a798a6cd446e2bcba033d09b70a1a>
    <Descriptionducontenu xmlns="23a18c89-61b1-474e-9965-253615708c9a" xsi:nil="true"/>
    <TaxCatchAll xmlns="53d3678d-834a-4629-807f-5b2fb633e2bf" xsi:nil="true"/>
    <Emplacement xmlns="23a18c89-61b1-474e-9965-253615708c9a" xsi:nil="true"/>
    <lcf76f155ced4ddcb4097134ff3c332f xmlns="23a18c89-61b1-474e-9965-253615708c9a">
      <Terms xmlns="http://schemas.microsoft.com/office/infopath/2007/PartnerControls"/>
    </lcf76f155ced4ddcb4097134ff3c332f>
    <T_x00e2_chestermin_x00e9_es xmlns="23a18c89-61b1-474e-9965-253615708c9a" xsi:nil="true"/>
  </documentManagement>
</p:properties>
</file>

<file path=customXml/itemProps1.xml><?xml version="1.0" encoding="utf-8"?>
<ds:datastoreItem xmlns:ds="http://schemas.openxmlformats.org/officeDocument/2006/customXml" ds:itemID="{6A0EE4F1-F0E7-481F-A107-23BA8D3A3E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35E671-05F9-4581-9655-E5F0C6EA2B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a18c89-61b1-474e-9965-253615708c9a"/>
    <ds:schemaRef ds:uri="53d3678d-834a-4629-807f-5b2fb633e2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18523-99EB-4369-81E0-44AD025CC055}">
  <ds:schemaRefs>
    <ds:schemaRef ds:uri="http://schemas.microsoft.com/office/2006/metadata/properties"/>
    <ds:schemaRef ds:uri="http://schemas.microsoft.com/office/infopath/2007/PartnerControls"/>
    <ds:schemaRef ds:uri="23a18c89-61b1-474e-9965-253615708c9a"/>
    <ds:schemaRef ds:uri="53d3678d-834a-4629-807f-5b2fb633e2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Modele_UX_RAMQ_v4</Template>
  <TotalTime>1438</TotalTime>
  <Pages>8</Pages>
  <Words>1102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RAMQ</Company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Negreiros</dc:creator>
  <cp:lastModifiedBy>Guilherme Negreiros</cp:lastModifiedBy>
  <cp:revision>26</cp:revision>
  <dcterms:created xsi:type="dcterms:W3CDTF">2026-05-14T12:53:00Z</dcterms:created>
  <dcterms:modified xsi:type="dcterms:W3CDTF">2026-05-15T12:51:00Z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0x010100EA10CC9CB8A41540B18CD06FFCB70280</vt:lpwstr>
  </property>
  <property fmtid="{D5CDD505-2E9C-101B-9397-08002B2CF9AE}" pid="3" name="Mots clés">
    <vt:lpwstr/>
  </property>
  <property fmtid="{D5CDD505-2E9C-101B-9397-08002B2CF9AE}" pid="4" name="Mots_x0020_cl_x00e9_s">
    <vt:lpwstr/>
  </property>
  <property fmtid="{D5CDD505-2E9C-101B-9397-08002B2CF9AE}" pid="5" name="MediaServiceImageTags">
    <vt:lpwstr/>
  </property>
</Properties>
</file>